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2A6987" w14:textId="48C25055" w:rsidR="00C6554A" w:rsidRPr="000039F2" w:rsidRDefault="00AF472B" w:rsidP="00124A2A">
      <w:pPr>
        <w:pStyle w:val="Photo"/>
      </w:pPr>
      <w:bookmarkStart w:id="0" w:name="_Toc321147149"/>
      <w:bookmarkStart w:id="1" w:name="_Toc318188227"/>
      <w:bookmarkStart w:id="2" w:name="_Toc318188327"/>
      <w:bookmarkStart w:id="3" w:name="_Toc318189312"/>
      <w:bookmarkStart w:id="4" w:name="_Toc321147011"/>
      <w:r w:rsidRPr="000039F2">
        <w:rPr>
          <w:noProof/>
          <w:lang w:val="de-DE" w:eastAsia="de-DE"/>
        </w:rPr>
        <w:drawing>
          <wp:inline distT="0" distB="0" distL="0" distR="0" wp14:anchorId="6190AEBC" wp14:editId="2ACDC2E4">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yber-security-191562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391F27C0" w14:textId="77777777" w:rsidR="00C6554A" w:rsidRPr="0046420E" w:rsidRDefault="00181D20" w:rsidP="00124A2A">
      <w:pPr>
        <w:pStyle w:val="Titel"/>
        <w:rPr>
          <w:lang w:val="en-GB"/>
        </w:rPr>
      </w:pPr>
      <w:proofErr w:type="spellStart"/>
      <w:r w:rsidRPr="0046420E">
        <w:rPr>
          <w:lang w:val="en-GB"/>
        </w:rPr>
        <w:t>Orsum</w:t>
      </w:r>
      <w:proofErr w:type="spellEnd"/>
      <w:r w:rsidRPr="0046420E">
        <w:rPr>
          <w:lang w:val="en-GB"/>
        </w:rPr>
        <w:t xml:space="preserve"> </w:t>
      </w:r>
      <w:proofErr w:type="spellStart"/>
      <w:r w:rsidRPr="0046420E">
        <w:rPr>
          <w:lang w:val="en-GB"/>
        </w:rPr>
        <w:t>occulendi</w:t>
      </w:r>
      <w:proofErr w:type="spellEnd"/>
    </w:p>
    <w:p w14:paraId="7B44C411" w14:textId="2C002F30" w:rsidR="00C6554A" w:rsidRPr="0046420E" w:rsidRDefault="00181D20" w:rsidP="00636160">
      <w:pPr>
        <w:pStyle w:val="Untertitel"/>
        <w:ind w:left="2160" w:firstLine="720"/>
        <w:rPr>
          <w:lang w:val="en-GB"/>
        </w:rPr>
      </w:pPr>
      <w:r w:rsidRPr="0046420E">
        <w:rPr>
          <w:lang w:val="en-GB"/>
        </w:rPr>
        <w:t>AES in Java</w:t>
      </w:r>
      <w:r w:rsidR="00741CB4" w:rsidRPr="0046420E">
        <w:rPr>
          <w:lang w:val="en-GB"/>
        </w:rPr>
        <w:t xml:space="preserve"> | PKN</w:t>
      </w:r>
    </w:p>
    <w:p w14:paraId="1822BFC8" w14:textId="5B76D758" w:rsidR="00C6554A" w:rsidRPr="000039F2" w:rsidRDefault="00AF472B" w:rsidP="0046420E">
      <w:pPr>
        <w:pStyle w:val="ContactInfo"/>
        <w:ind w:left="2160" w:firstLine="720"/>
        <w:jc w:val="left"/>
      </w:pPr>
      <w:r w:rsidRPr="000039F2">
        <w:t>Lukas Bischof, Philipp Fehr</w:t>
      </w:r>
      <w:r w:rsidR="00C6554A" w:rsidRPr="000039F2">
        <w:br w:type="page"/>
      </w:r>
    </w:p>
    <w:p w14:paraId="4601D416" w14:textId="77777777" w:rsidR="005E3128" w:rsidRPr="000039F2" w:rsidRDefault="005E3128" w:rsidP="00124A2A">
      <w:pPr>
        <w:pStyle w:val="berschrift1"/>
      </w:pPr>
    </w:p>
    <w:sdt>
      <w:sdtPr>
        <w:rPr>
          <w:rFonts w:ascii="Baskerville" w:eastAsiaTheme="minorHAnsi" w:hAnsi="Baskerville" w:cstheme="minorBidi"/>
          <w:color w:val="444444"/>
          <w:sz w:val="22"/>
          <w:szCs w:val="22"/>
        </w:rPr>
        <w:id w:val="-310637541"/>
        <w:docPartObj>
          <w:docPartGallery w:val="Table of Contents"/>
          <w:docPartUnique/>
        </w:docPartObj>
      </w:sdtPr>
      <w:sdtEndPr>
        <w:rPr>
          <w:noProof/>
        </w:rPr>
      </w:sdtEndPr>
      <w:sdtContent>
        <w:p w14:paraId="4F3234EC" w14:textId="1661D5B2" w:rsidR="005E3128" w:rsidRPr="000039F2" w:rsidRDefault="005E3128" w:rsidP="00124A2A">
          <w:pPr>
            <w:pStyle w:val="Inhaltsverzeichnisberschrift"/>
          </w:pPr>
          <w:r w:rsidRPr="000039F2">
            <w:t>Inhaltsverzeichnis</w:t>
          </w:r>
        </w:p>
        <w:p w14:paraId="45E2BAA8" w14:textId="77777777" w:rsidR="00892F95" w:rsidRDefault="005E3128">
          <w:pPr>
            <w:pStyle w:val="Verzeichnis1"/>
            <w:tabs>
              <w:tab w:val="right" w:leader="dot" w:pos="8630"/>
            </w:tabs>
            <w:rPr>
              <w:rFonts w:asciiTheme="minorHAnsi" w:eastAsiaTheme="minorEastAsia" w:hAnsiTheme="minorHAnsi"/>
              <w:noProof/>
              <w:color w:val="auto"/>
              <w:sz w:val="24"/>
              <w:szCs w:val="24"/>
              <w:lang w:val="de-DE" w:eastAsia="de-DE"/>
            </w:rPr>
          </w:pPr>
          <w:r w:rsidRPr="000039F2">
            <w:fldChar w:fldCharType="begin"/>
          </w:r>
          <w:r w:rsidRPr="000039F2">
            <w:instrText xml:space="preserve"> TOC \o "1-3" \h \z \u </w:instrText>
          </w:r>
          <w:r w:rsidRPr="000039F2">
            <w:fldChar w:fldCharType="separate"/>
          </w:r>
          <w:hyperlink w:anchor="_Toc481699491" w:history="1">
            <w:r w:rsidR="00892F95" w:rsidRPr="00C85ECF">
              <w:rPr>
                <w:rStyle w:val="Link"/>
                <w:noProof/>
              </w:rPr>
              <w:t>Einleitung</w:t>
            </w:r>
            <w:r w:rsidR="00892F95">
              <w:rPr>
                <w:noProof/>
                <w:webHidden/>
              </w:rPr>
              <w:tab/>
            </w:r>
            <w:r w:rsidR="00892F95">
              <w:rPr>
                <w:noProof/>
                <w:webHidden/>
              </w:rPr>
              <w:fldChar w:fldCharType="begin"/>
            </w:r>
            <w:r w:rsidR="00892F95">
              <w:rPr>
                <w:noProof/>
                <w:webHidden/>
              </w:rPr>
              <w:instrText xml:space="preserve"> PAGEREF _Toc481699491 \h </w:instrText>
            </w:r>
            <w:r w:rsidR="00892F95">
              <w:rPr>
                <w:noProof/>
                <w:webHidden/>
              </w:rPr>
            </w:r>
            <w:r w:rsidR="00892F95">
              <w:rPr>
                <w:noProof/>
                <w:webHidden/>
              </w:rPr>
              <w:fldChar w:fldCharType="separate"/>
            </w:r>
            <w:r w:rsidR="00892F95">
              <w:rPr>
                <w:noProof/>
                <w:webHidden/>
              </w:rPr>
              <w:t>2</w:t>
            </w:r>
            <w:r w:rsidR="00892F95">
              <w:rPr>
                <w:noProof/>
                <w:webHidden/>
              </w:rPr>
              <w:fldChar w:fldCharType="end"/>
            </w:r>
          </w:hyperlink>
        </w:p>
        <w:p w14:paraId="261F86E4" w14:textId="77777777" w:rsidR="00892F95" w:rsidRDefault="00892F95">
          <w:pPr>
            <w:pStyle w:val="Verzeichnis1"/>
            <w:tabs>
              <w:tab w:val="right" w:leader="dot" w:pos="8630"/>
            </w:tabs>
            <w:rPr>
              <w:rFonts w:asciiTheme="minorHAnsi" w:eastAsiaTheme="minorEastAsia" w:hAnsiTheme="minorHAnsi"/>
              <w:noProof/>
              <w:color w:val="auto"/>
              <w:sz w:val="24"/>
              <w:szCs w:val="24"/>
              <w:lang w:val="de-DE" w:eastAsia="de-DE"/>
            </w:rPr>
          </w:pPr>
          <w:hyperlink w:anchor="_Toc481699492" w:history="1">
            <w:r w:rsidRPr="00C85ECF">
              <w:rPr>
                <w:rStyle w:val="Link"/>
                <w:noProof/>
              </w:rPr>
              <w:t>Das Problem</w:t>
            </w:r>
            <w:r>
              <w:rPr>
                <w:noProof/>
                <w:webHidden/>
              </w:rPr>
              <w:tab/>
            </w:r>
            <w:r>
              <w:rPr>
                <w:noProof/>
                <w:webHidden/>
              </w:rPr>
              <w:fldChar w:fldCharType="begin"/>
            </w:r>
            <w:r>
              <w:rPr>
                <w:noProof/>
                <w:webHidden/>
              </w:rPr>
              <w:instrText xml:space="preserve"> PAGEREF _Toc481699492 \h </w:instrText>
            </w:r>
            <w:r>
              <w:rPr>
                <w:noProof/>
                <w:webHidden/>
              </w:rPr>
            </w:r>
            <w:r>
              <w:rPr>
                <w:noProof/>
                <w:webHidden/>
              </w:rPr>
              <w:fldChar w:fldCharType="separate"/>
            </w:r>
            <w:r>
              <w:rPr>
                <w:noProof/>
                <w:webHidden/>
              </w:rPr>
              <w:t>2</w:t>
            </w:r>
            <w:r>
              <w:rPr>
                <w:noProof/>
                <w:webHidden/>
              </w:rPr>
              <w:fldChar w:fldCharType="end"/>
            </w:r>
          </w:hyperlink>
        </w:p>
        <w:p w14:paraId="228693B9" w14:textId="77777777" w:rsidR="00892F95" w:rsidRDefault="00892F95">
          <w:pPr>
            <w:pStyle w:val="Verzeichnis1"/>
            <w:tabs>
              <w:tab w:val="right" w:leader="dot" w:pos="8630"/>
            </w:tabs>
            <w:rPr>
              <w:rFonts w:asciiTheme="minorHAnsi" w:eastAsiaTheme="minorEastAsia" w:hAnsiTheme="minorHAnsi"/>
              <w:noProof/>
              <w:color w:val="auto"/>
              <w:sz w:val="24"/>
              <w:szCs w:val="24"/>
              <w:lang w:val="de-DE" w:eastAsia="de-DE"/>
            </w:rPr>
          </w:pPr>
          <w:hyperlink w:anchor="_Toc481699493" w:history="1">
            <w:r w:rsidRPr="00C85ECF">
              <w:rPr>
                <w:rStyle w:val="Link"/>
                <w:noProof/>
              </w:rPr>
              <w:t>Planung</w:t>
            </w:r>
            <w:r>
              <w:rPr>
                <w:noProof/>
                <w:webHidden/>
              </w:rPr>
              <w:tab/>
            </w:r>
            <w:r>
              <w:rPr>
                <w:noProof/>
                <w:webHidden/>
              </w:rPr>
              <w:fldChar w:fldCharType="begin"/>
            </w:r>
            <w:r>
              <w:rPr>
                <w:noProof/>
                <w:webHidden/>
              </w:rPr>
              <w:instrText xml:space="preserve"> PAGEREF _Toc481699493 \h </w:instrText>
            </w:r>
            <w:r>
              <w:rPr>
                <w:noProof/>
                <w:webHidden/>
              </w:rPr>
            </w:r>
            <w:r>
              <w:rPr>
                <w:noProof/>
                <w:webHidden/>
              </w:rPr>
              <w:fldChar w:fldCharType="separate"/>
            </w:r>
            <w:r>
              <w:rPr>
                <w:noProof/>
                <w:webHidden/>
              </w:rPr>
              <w:t>2</w:t>
            </w:r>
            <w:r>
              <w:rPr>
                <w:noProof/>
                <w:webHidden/>
              </w:rPr>
              <w:fldChar w:fldCharType="end"/>
            </w:r>
          </w:hyperlink>
        </w:p>
        <w:p w14:paraId="1FDDF135" w14:textId="77777777" w:rsidR="00892F95" w:rsidRDefault="00892F95">
          <w:pPr>
            <w:pStyle w:val="Verzeichnis1"/>
            <w:tabs>
              <w:tab w:val="right" w:leader="dot" w:pos="8630"/>
            </w:tabs>
            <w:rPr>
              <w:rFonts w:asciiTheme="minorHAnsi" w:eastAsiaTheme="minorEastAsia" w:hAnsiTheme="minorHAnsi"/>
              <w:noProof/>
              <w:color w:val="auto"/>
              <w:sz w:val="24"/>
              <w:szCs w:val="24"/>
              <w:lang w:val="de-DE" w:eastAsia="de-DE"/>
            </w:rPr>
          </w:pPr>
          <w:hyperlink w:anchor="_Toc481699494" w:history="1">
            <w:r w:rsidRPr="00C85ECF">
              <w:rPr>
                <w:rStyle w:val="Link"/>
                <w:noProof/>
              </w:rPr>
              <w:t>Verwendete Lösung</w:t>
            </w:r>
            <w:r>
              <w:rPr>
                <w:noProof/>
                <w:webHidden/>
              </w:rPr>
              <w:tab/>
            </w:r>
            <w:r>
              <w:rPr>
                <w:noProof/>
                <w:webHidden/>
              </w:rPr>
              <w:fldChar w:fldCharType="begin"/>
            </w:r>
            <w:r>
              <w:rPr>
                <w:noProof/>
                <w:webHidden/>
              </w:rPr>
              <w:instrText xml:space="preserve"> PAGEREF _Toc481699494 \h </w:instrText>
            </w:r>
            <w:r>
              <w:rPr>
                <w:noProof/>
                <w:webHidden/>
              </w:rPr>
            </w:r>
            <w:r>
              <w:rPr>
                <w:noProof/>
                <w:webHidden/>
              </w:rPr>
              <w:fldChar w:fldCharType="separate"/>
            </w:r>
            <w:r>
              <w:rPr>
                <w:noProof/>
                <w:webHidden/>
              </w:rPr>
              <w:t>3</w:t>
            </w:r>
            <w:r>
              <w:rPr>
                <w:noProof/>
                <w:webHidden/>
              </w:rPr>
              <w:fldChar w:fldCharType="end"/>
            </w:r>
          </w:hyperlink>
        </w:p>
        <w:p w14:paraId="207B3F4B" w14:textId="77777777" w:rsidR="00892F95" w:rsidRDefault="00892F95">
          <w:pPr>
            <w:pStyle w:val="Verzeichnis2"/>
            <w:tabs>
              <w:tab w:val="right" w:leader="dot" w:pos="8630"/>
            </w:tabs>
            <w:rPr>
              <w:rFonts w:asciiTheme="minorHAnsi" w:eastAsiaTheme="minorEastAsia" w:hAnsiTheme="minorHAnsi"/>
              <w:noProof/>
              <w:color w:val="auto"/>
              <w:sz w:val="24"/>
              <w:szCs w:val="24"/>
              <w:lang w:val="de-DE" w:eastAsia="de-DE"/>
            </w:rPr>
          </w:pPr>
          <w:hyperlink w:anchor="_Toc481699495" w:history="1">
            <w:r w:rsidRPr="00C85ECF">
              <w:rPr>
                <w:rStyle w:val="Link"/>
                <w:noProof/>
              </w:rPr>
              <w:t>Einleitung</w:t>
            </w:r>
            <w:r>
              <w:rPr>
                <w:noProof/>
                <w:webHidden/>
              </w:rPr>
              <w:tab/>
            </w:r>
            <w:r>
              <w:rPr>
                <w:noProof/>
                <w:webHidden/>
              </w:rPr>
              <w:fldChar w:fldCharType="begin"/>
            </w:r>
            <w:r>
              <w:rPr>
                <w:noProof/>
                <w:webHidden/>
              </w:rPr>
              <w:instrText xml:space="preserve"> PAGEREF _Toc481699495 \h </w:instrText>
            </w:r>
            <w:r>
              <w:rPr>
                <w:noProof/>
                <w:webHidden/>
              </w:rPr>
            </w:r>
            <w:r>
              <w:rPr>
                <w:noProof/>
                <w:webHidden/>
              </w:rPr>
              <w:fldChar w:fldCharType="separate"/>
            </w:r>
            <w:r>
              <w:rPr>
                <w:noProof/>
                <w:webHidden/>
              </w:rPr>
              <w:t>3</w:t>
            </w:r>
            <w:r>
              <w:rPr>
                <w:noProof/>
                <w:webHidden/>
              </w:rPr>
              <w:fldChar w:fldCharType="end"/>
            </w:r>
          </w:hyperlink>
        </w:p>
        <w:p w14:paraId="3337ED33" w14:textId="77777777" w:rsidR="00892F95" w:rsidRDefault="00892F95">
          <w:pPr>
            <w:pStyle w:val="Verzeichnis2"/>
            <w:tabs>
              <w:tab w:val="right" w:leader="dot" w:pos="8630"/>
            </w:tabs>
            <w:rPr>
              <w:rFonts w:asciiTheme="minorHAnsi" w:eastAsiaTheme="minorEastAsia" w:hAnsiTheme="minorHAnsi"/>
              <w:noProof/>
              <w:color w:val="auto"/>
              <w:sz w:val="24"/>
              <w:szCs w:val="24"/>
              <w:lang w:val="de-DE" w:eastAsia="de-DE"/>
            </w:rPr>
          </w:pPr>
          <w:hyperlink w:anchor="_Toc481699496" w:history="1">
            <w:r w:rsidRPr="00C85ECF">
              <w:rPr>
                <w:rStyle w:val="Link"/>
                <w:noProof/>
              </w:rPr>
              <w:t>Programmablauf</w:t>
            </w:r>
            <w:r>
              <w:rPr>
                <w:noProof/>
                <w:webHidden/>
              </w:rPr>
              <w:tab/>
            </w:r>
            <w:r>
              <w:rPr>
                <w:noProof/>
                <w:webHidden/>
              </w:rPr>
              <w:fldChar w:fldCharType="begin"/>
            </w:r>
            <w:r>
              <w:rPr>
                <w:noProof/>
                <w:webHidden/>
              </w:rPr>
              <w:instrText xml:space="preserve"> PAGEREF _Toc481699496 \h </w:instrText>
            </w:r>
            <w:r>
              <w:rPr>
                <w:noProof/>
                <w:webHidden/>
              </w:rPr>
            </w:r>
            <w:r>
              <w:rPr>
                <w:noProof/>
                <w:webHidden/>
              </w:rPr>
              <w:fldChar w:fldCharType="separate"/>
            </w:r>
            <w:r>
              <w:rPr>
                <w:noProof/>
                <w:webHidden/>
              </w:rPr>
              <w:t>3</w:t>
            </w:r>
            <w:r>
              <w:rPr>
                <w:noProof/>
                <w:webHidden/>
              </w:rPr>
              <w:fldChar w:fldCharType="end"/>
            </w:r>
          </w:hyperlink>
        </w:p>
        <w:p w14:paraId="039385E9" w14:textId="77777777" w:rsidR="00892F95" w:rsidRDefault="00892F95">
          <w:pPr>
            <w:pStyle w:val="Verzeichnis3"/>
            <w:tabs>
              <w:tab w:val="right" w:leader="dot" w:pos="8630"/>
            </w:tabs>
            <w:rPr>
              <w:rFonts w:asciiTheme="minorHAnsi" w:eastAsiaTheme="minorEastAsia" w:hAnsiTheme="minorHAnsi"/>
              <w:noProof/>
              <w:color w:val="auto"/>
              <w:sz w:val="24"/>
              <w:szCs w:val="24"/>
              <w:lang w:val="de-DE" w:eastAsia="de-DE"/>
            </w:rPr>
          </w:pPr>
          <w:hyperlink w:anchor="_Toc481699497" w:history="1">
            <w:r w:rsidRPr="00C85ECF">
              <w:rPr>
                <w:rStyle w:val="Link"/>
                <w:noProof/>
              </w:rPr>
              <w:t>Verbindungsaufbau</w:t>
            </w:r>
            <w:r>
              <w:rPr>
                <w:noProof/>
                <w:webHidden/>
              </w:rPr>
              <w:tab/>
            </w:r>
            <w:r>
              <w:rPr>
                <w:noProof/>
                <w:webHidden/>
              </w:rPr>
              <w:fldChar w:fldCharType="begin"/>
            </w:r>
            <w:r>
              <w:rPr>
                <w:noProof/>
                <w:webHidden/>
              </w:rPr>
              <w:instrText xml:space="preserve"> PAGEREF _Toc481699497 \h </w:instrText>
            </w:r>
            <w:r>
              <w:rPr>
                <w:noProof/>
                <w:webHidden/>
              </w:rPr>
            </w:r>
            <w:r>
              <w:rPr>
                <w:noProof/>
                <w:webHidden/>
              </w:rPr>
              <w:fldChar w:fldCharType="separate"/>
            </w:r>
            <w:r>
              <w:rPr>
                <w:noProof/>
                <w:webHidden/>
              </w:rPr>
              <w:t>3</w:t>
            </w:r>
            <w:r>
              <w:rPr>
                <w:noProof/>
                <w:webHidden/>
              </w:rPr>
              <w:fldChar w:fldCharType="end"/>
            </w:r>
          </w:hyperlink>
        </w:p>
        <w:p w14:paraId="4D8500F4" w14:textId="77777777" w:rsidR="00892F95" w:rsidRDefault="00892F95">
          <w:pPr>
            <w:pStyle w:val="Verzeichnis3"/>
            <w:tabs>
              <w:tab w:val="right" w:leader="dot" w:pos="8630"/>
            </w:tabs>
            <w:rPr>
              <w:rFonts w:asciiTheme="minorHAnsi" w:eastAsiaTheme="minorEastAsia" w:hAnsiTheme="minorHAnsi"/>
              <w:noProof/>
              <w:color w:val="auto"/>
              <w:sz w:val="24"/>
              <w:szCs w:val="24"/>
              <w:lang w:val="de-DE" w:eastAsia="de-DE"/>
            </w:rPr>
          </w:pPr>
          <w:hyperlink w:anchor="_Toc481699498" w:history="1">
            <w:r w:rsidRPr="00C85ECF">
              <w:rPr>
                <w:rStyle w:val="Link"/>
                <w:noProof/>
              </w:rPr>
              <w:t>Weiterer Ablauf</w:t>
            </w:r>
            <w:r>
              <w:rPr>
                <w:noProof/>
                <w:webHidden/>
              </w:rPr>
              <w:tab/>
            </w:r>
            <w:r>
              <w:rPr>
                <w:noProof/>
                <w:webHidden/>
              </w:rPr>
              <w:fldChar w:fldCharType="begin"/>
            </w:r>
            <w:r>
              <w:rPr>
                <w:noProof/>
                <w:webHidden/>
              </w:rPr>
              <w:instrText xml:space="preserve"> PAGEREF _Toc481699498 \h </w:instrText>
            </w:r>
            <w:r>
              <w:rPr>
                <w:noProof/>
                <w:webHidden/>
              </w:rPr>
            </w:r>
            <w:r>
              <w:rPr>
                <w:noProof/>
                <w:webHidden/>
              </w:rPr>
              <w:fldChar w:fldCharType="separate"/>
            </w:r>
            <w:r>
              <w:rPr>
                <w:noProof/>
                <w:webHidden/>
              </w:rPr>
              <w:t>4</w:t>
            </w:r>
            <w:r>
              <w:rPr>
                <w:noProof/>
                <w:webHidden/>
              </w:rPr>
              <w:fldChar w:fldCharType="end"/>
            </w:r>
          </w:hyperlink>
        </w:p>
        <w:p w14:paraId="02826B28" w14:textId="77777777" w:rsidR="00892F95" w:rsidRDefault="00892F95">
          <w:pPr>
            <w:pStyle w:val="Verzeichnis3"/>
            <w:tabs>
              <w:tab w:val="right" w:leader="dot" w:pos="8630"/>
            </w:tabs>
            <w:rPr>
              <w:rFonts w:asciiTheme="minorHAnsi" w:eastAsiaTheme="minorEastAsia" w:hAnsiTheme="minorHAnsi"/>
              <w:noProof/>
              <w:color w:val="auto"/>
              <w:sz w:val="24"/>
              <w:szCs w:val="24"/>
              <w:lang w:val="de-DE" w:eastAsia="de-DE"/>
            </w:rPr>
          </w:pPr>
          <w:hyperlink w:anchor="_Toc481699499" w:history="1">
            <w:r w:rsidRPr="00C85ECF">
              <w:rPr>
                <w:rStyle w:val="Link"/>
                <w:noProof/>
              </w:rPr>
              <w:t>Networking</w:t>
            </w:r>
            <w:r>
              <w:rPr>
                <w:noProof/>
                <w:webHidden/>
              </w:rPr>
              <w:tab/>
            </w:r>
            <w:r>
              <w:rPr>
                <w:noProof/>
                <w:webHidden/>
              </w:rPr>
              <w:fldChar w:fldCharType="begin"/>
            </w:r>
            <w:r>
              <w:rPr>
                <w:noProof/>
                <w:webHidden/>
              </w:rPr>
              <w:instrText xml:space="preserve"> PAGEREF _Toc481699499 \h </w:instrText>
            </w:r>
            <w:r>
              <w:rPr>
                <w:noProof/>
                <w:webHidden/>
              </w:rPr>
            </w:r>
            <w:r>
              <w:rPr>
                <w:noProof/>
                <w:webHidden/>
              </w:rPr>
              <w:fldChar w:fldCharType="separate"/>
            </w:r>
            <w:r>
              <w:rPr>
                <w:noProof/>
                <w:webHidden/>
              </w:rPr>
              <w:t>4</w:t>
            </w:r>
            <w:r>
              <w:rPr>
                <w:noProof/>
                <w:webHidden/>
              </w:rPr>
              <w:fldChar w:fldCharType="end"/>
            </w:r>
          </w:hyperlink>
        </w:p>
        <w:p w14:paraId="6055A131" w14:textId="77777777" w:rsidR="00892F95" w:rsidRDefault="00892F95">
          <w:pPr>
            <w:pStyle w:val="Verzeichnis2"/>
            <w:tabs>
              <w:tab w:val="right" w:leader="dot" w:pos="8630"/>
            </w:tabs>
            <w:rPr>
              <w:rFonts w:asciiTheme="minorHAnsi" w:eastAsiaTheme="minorEastAsia" w:hAnsiTheme="minorHAnsi"/>
              <w:noProof/>
              <w:color w:val="auto"/>
              <w:sz w:val="24"/>
              <w:szCs w:val="24"/>
              <w:lang w:val="de-DE" w:eastAsia="de-DE"/>
            </w:rPr>
          </w:pPr>
          <w:hyperlink w:anchor="_Toc481699500" w:history="1">
            <w:r w:rsidRPr="00C85ECF">
              <w:rPr>
                <w:rStyle w:val="Link"/>
                <w:noProof/>
              </w:rPr>
              <w:t>Graphical User Interface</w:t>
            </w:r>
            <w:r>
              <w:rPr>
                <w:noProof/>
                <w:webHidden/>
              </w:rPr>
              <w:tab/>
            </w:r>
            <w:r>
              <w:rPr>
                <w:noProof/>
                <w:webHidden/>
              </w:rPr>
              <w:fldChar w:fldCharType="begin"/>
            </w:r>
            <w:r>
              <w:rPr>
                <w:noProof/>
                <w:webHidden/>
              </w:rPr>
              <w:instrText xml:space="preserve"> PAGEREF _Toc481699500 \h </w:instrText>
            </w:r>
            <w:r>
              <w:rPr>
                <w:noProof/>
                <w:webHidden/>
              </w:rPr>
            </w:r>
            <w:r>
              <w:rPr>
                <w:noProof/>
                <w:webHidden/>
              </w:rPr>
              <w:fldChar w:fldCharType="separate"/>
            </w:r>
            <w:r>
              <w:rPr>
                <w:noProof/>
                <w:webHidden/>
              </w:rPr>
              <w:t>5</w:t>
            </w:r>
            <w:r>
              <w:rPr>
                <w:noProof/>
                <w:webHidden/>
              </w:rPr>
              <w:fldChar w:fldCharType="end"/>
            </w:r>
          </w:hyperlink>
        </w:p>
        <w:p w14:paraId="5015AF77" w14:textId="77777777" w:rsidR="00892F95" w:rsidRDefault="00892F95">
          <w:pPr>
            <w:pStyle w:val="Verzeichnis2"/>
            <w:tabs>
              <w:tab w:val="right" w:leader="dot" w:pos="8630"/>
            </w:tabs>
            <w:rPr>
              <w:rFonts w:asciiTheme="minorHAnsi" w:eastAsiaTheme="minorEastAsia" w:hAnsiTheme="minorHAnsi"/>
              <w:noProof/>
              <w:color w:val="auto"/>
              <w:sz w:val="24"/>
              <w:szCs w:val="24"/>
              <w:lang w:val="de-DE" w:eastAsia="de-DE"/>
            </w:rPr>
          </w:pPr>
          <w:hyperlink w:anchor="_Toc481699501" w:history="1">
            <w:r w:rsidRPr="00C85ECF">
              <w:rPr>
                <w:rStyle w:val="Link"/>
                <w:noProof/>
              </w:rPr>
              <w:t>Funktionsweise AES</w:t>
            </w:r>
            <w:r>
              <w:rPr>
                <w:noProof/>
                <w:webHidden/>
              </w:rPr>
              <w:tab/>
            </w:r>
            <w:r>
              <w:rPr>
                <w:noProof/>
                <w:webHidden/>
              </w:rPr>
              <w:fldChar w:fldCharType="begin"/>
            </w:r>
            <w:r>
              <w:rPr>
                <w:noProof/>
                <w:webHidden/>
              </w:rPr>
              <w:instrText xml:space="preserve"> PAGEREF _Toc481699501 \h </w:instrText>
            </w:r>
            <w:r>
              <w:rPr>
                <w:noProof/>
                <w:webHidden/>
              </w:rPr>
            </w:r>
            <w:r>
              <w:rPr>
                <w:noProof/>
                <w:webHidden/>
              </w:rPr>
              <w:fldChar w:fldCharType="separate"/>
            </w:r>
            <w:r>
              <w:rPr>
                <w:noProof/>
                <w:webHidden/>
              </w:rPr>
              <w:t>6</w:t>
            </w:r>
            <w:r>
              <w:rPr>
                <w:noProof/>
                <w:webHidden/>
              </w:rPr>
              <w:fldChar w:fldCharType="end"/>
            </w:r>
          </w:hyperlink>
        </w:p>
        <w:p w14:paraId="6AF950D4" w14:textId="77777777" w:rsidR="00892F95" w:rsidRDefault="00892F95">
          <w:pPr>
            <w:pStyle w:val="Verzeichnis2"/>
            <w:tabs>
              <w:tab w:val="right" w:leader="dot" w:pos="8630"/>
            </w:tabs>
            <w:rPr>
              <w:rFonts w:asciiTheme="minorHAnsi" w:eastAsiaTheme="minorEastAsia" w:hAnsiTheme="minorHAnsi"/>
              <w:noProof/>
              <w:color w:val="auto"/>
              <w:sz w:val="24"/>
              <w:szCs w:val="24"/>
              <w:lang w:val="de-DE" w:eastAsia="de-DE"/>
            </w:rPr>
          </w:pPr>
          <w:hyperlink w:anchor="_Toc481699502" w:history="1">
            <w:r w:rsidRPr="00C85ECF">
              <w:rPr>
                <w:rStyle w:val="Link"/>
                <w:noProof/>
              </w:rPr>
              <w:t>Funktionsweise RSA</w:t>
            </w:r>
            <w:r>
              <w:rPr>
                <w:noProof/>
                <w:webHidden/>
              </w:rPr>
              <w:tab/>
            </w:r>
            <w:r>
              <w:rPr>
                <w:noProof/>
                <w:webHidden/>
              </w:rPr>
              <w:fldChar w:fldCharType="begin"/>
            </w:r>
            <w:r>
              <w:rPr>
                <w:noProof/>
                <w:webHidden/>
              </w:rPr>
              <w:instrText xml:space="preserve"> PAGEREF _Toc481699502 \h </w:instrText>
            </w:r>
            <w:r>
              <w:rPr>
                <w:noProof/>
                <w:webHidden/>
              </w:rPr>
            </w:r>
            <w:r>
              <w:rPr>
                <w:noProof/>
                <w:webHidden/>
              </w:rPr>
              <w:fldChar w:fldCharType="separate"/>
            </w:r>
            <w:r>
              <w:rPr>
                <w:noProof/>
                <w:webHidden/>
              </w:rPr>
              <w:t>10</w:t>
            </w:r>
            <w:r>
              <w:rPr>
                <w:noProof/>
                <w:webHidden/>
              </w:rPr>
              <w:fldChar w:fldCharType="end"/>
            </w:r>
          </w:hyperlink>
        </w:p>
        <w:p w14:paraId="799EC4BB" w14:textId="77777777" w:rsidR="00892F95" w:rsidRDefault="00892F95">
          <w:pPr>
            <w:pStyle w:val="Verzeichnis1"/>
            <w:tabs>
              <w:tab w:val="right" w:leader="dot" w:pos="8630"/>
            </w:tabs>
            <w:rPr>
              <w:rFonts w:asciiTheme="minorHAnsi" w:eastAsiaTheme="minorEastAsia" w:hAnsiTheme="minorHAnsi"/>
              <w:noProof/>
              <w:color w:val="auto"/>
              <w:sz w:val="24"/>
              <w:szCs w:val="24"/>
              <w:lang w:val="de-DE" w:eastAsia="de-DE"/>
            </w:rPr>
          </w:pPr>
          <w:hyperlink w:anchor="_Toc481699503" w:history="1">
            <w:r w:rsidRPr="00C85ECF">
              <w:rPr>
                <w:rStyle w:val="Link"/>
                <w:noProof/>
              </w:rPr>
              <w:t>Reflexion</w:t>
            </w:r>
            <w:r>
              <w:rPr>
                <w:noProof/>
                <w:webHidden/>
              </w:rPr>
              <w:tab/>
            </w:r>
            <w:r>
              <w:rPr>
                <w:noProof/>
                <w:webHidden/>
              </w:rPr>
              <w:fldChar w:fldCharType="begin"/>
            </w:r>
            <w:r>
              <w:rPr>
                <w:noProof/>
                <w:webHidden/>
              </w:rPr>
              <w:instrText xml:space="preserve"> PAGEREF _Toc481699503 \h </w:instrText>
            </w:r>
            <w:r>
              <w:rPr>
                <w:noProof/>
                <w:webHidden/>
              </w:rPr>
            </w:r>
            <w:r>
              <w:rPr>
                <w:noProof/>
                <w:webHidden/>
              </w:rPr>
              <w:fldChar w:fldCharType="separate"/>
            </w:r>
            <w:r>
              <w:rPr>
                <w:noProof/>
                <w:webHidden/>
              </w:rPr>
              <w:t>10</w:t>
            </w:r>
            <w:r>
              <w:rPr>
                <w:noProof/>
                <w:webHidden/>
              </w:rPr>
              <w:fldChar w:fldCharType="end"/>
            </w:r>
          </w:hyperlink>
        </w:p>
        <w:p w14:paraId="179EAF76" w14:textId="7FB08FA5" w:rsidR="001C4787" w:rsidRPr="000039F2" w:rsidRDefault="005E3128" w:rsidP="00124A2A">
          <w:pPr>
            <w:rPr>
              <w:noProof/>
            </w:rPr>
          </w:pPr>
          <w:r w:rsidRPr="000039F2">
            <w:rPr>
              <w:noProof/>
            </w:rPr>
            <w:fldChar w:fldCharType="end"/>
          </w:r>
        </w:p>
      </w:sdtContent>
    </w:sdt>
    <w:p w14:paraId="33C8E5B6" w14:textId="77777777" w:rsidR="001C4787" w:rsidRPr="000039F2" w:rsidRDefault="001C4787" w:rsidP="00124A2A">
      <w:pPr>
        <w:rPr>
          <w:noProof/>
        </w:rPr>
      </w:pPr>
      <w:r w:rsidRPr="000039F2">
        <w:rPr>
          <w:noProof/>
        </w:rPr>
        <w:br w:type="page"/>
      </w:r>
    </w:p>
    <w:p w14:paraId="5FF24D47" w14:textId="2A2FD37C" w:rsidR="00C6554A" w:rsidRDefault="00B757BD" w:rsidP="00124A2A">
      <w:pPr>
        <w:pStyle w:val="berschrift1"/>
      </w:pPr>
      <w:bookmarkStart w:id="5" w:name="_Toc481699491"/>
      <w:r w:rsidRPr="000039F2">
        <w:lastRenderedPageBreak/>
        <w:t>Einleitung</w:t>
      </w:r>
      <w:bookmarkEnd w:id="5"/>
    </w:p>
    <w:p w14:paraId="07D115E4" w14:textId="16A129E0" w:rsidR="00FA7E64" w:rsidRDefault="00467826" w:rsidP="00124A2A">
      <w:r w:rsidRPr="00467826">
        <w:t>Philipp Fehr und Lukas Bischof haben in dem Projekt „</w:t>
      </w:r>
      <w:proofErr w:type="spellStart"/>
      <w:r w:rsidR="0080054B">
        <w:t>Orsum</w:t>
      </w:r>
      <w:proofErr w:type="spellEnd"/>
      <w:r w:rsidR="0080054B">
        <w:t xml:space="preserve"> </w:t>
      </w:r>
      <w:proofErr w:type="spellStart"/>
      <w:r w:rsidR="0080054B">
        <w:t>Occulendi</w:t>
      </w:r>
      <w:proofErr w:type="spellEnd"/>
      <w:r w:rsidRPr="00467826">
        <w:t>“ versucht,</w:t>
      </w:r>
      <w:r w:rsidRPr="00467826">
        <w:br/>
        <w:t xml:space="preserve">den </w:t>
      </w:r>
      <w:r w:rsidR="00DC74D8">
        <w:t>AES</w:t>
      </w:r>
      <w:r w:rsidRPr="00467826">
        <w:t xml:space="preserve">-Algorithmus in </w:t>
      </w:r>
      <w:r w:rsidR="00FB1B7C">
        <w:t xml:space="preserve">Java </w:t>
      </w:r>
      <w:r w:rsidR="00CD2205">
        <w:t xml:space="preserve">umzusetzen. Damit </w:t>
      </w:r>
      <w:r w:rsidR="0020057A">
        <w:t>di</w:t>
      </w:r>
      <w:r w:rsidR="007601C8">
        <w:t>e Kommunikation in unserem bereits vorhandenen Java Vier-Gewinnt verschlüsselt werden kann.</w:t>
      </w:r>
      <w:r w:rsidRPr="00467826">
        <w:br/>
        <w:t xml:space="preserve">Während der Entwicklung wurde das Projekt zusätzlich von Herrn </w:t>
      </w:r>
      <w:proofErr w:type="spellStart"/>
      <w:r w:rsidRPr="00467826">
        <w:t>Tromsdorff</w:t>
      </w:r>
      <w:proofErr w:type="spellEnd"/>
      <w:r w:rsidRPr="00467826">
        <w:br/>
        <w:t xml:space="preserve">und Herrn </w:t>
      </w:r>
      <w:proofErr w:type="spellStart"/>
      <w:r w:rsidRPr="00467826">
        <w:t>Veselcic</w:t>
      </w:r>
      <w:proofErr w:type="spellEnd"/>
      <w:r w:rsidRPr="00467826">
        <w:t xml:space="preserve"> betreut.</w:t>
      </w:r>
    </w:p>
    <w:p w14:paraId="5A860601" w14:textId="77777777" w:rsidR="000A6C31" w:rsidRDefault="000A6C31" w:rsidP="00124A2A"/>
    <w:p w14:paraId="2C2B5213" w14:textId="27825B21" w:rsidR="003D0235" w:rsidRDefault="003D0235" w:rsidP="00124A2A">
      <w:pPr>
        <w:pStyle w:val="berschrift1"/>
      </w:pPr>
      <w:bookmarkStart w:id="6" w:name="_Toc481699492"/>
      <w:r w:rsidRPr="000039F2">
        <w:t>Das Problem</w:t>
      </w:r>
      <w:bookmarkEnd w:id="6"/>
    </w:p>
    <w:p w14:paraId="4CF00665" w14:textId="7D4A0F9F" w:rsidR="003F2E46" w:rsidRDefault="00940E6A" w:rsidP="00124A2A">
      <w:r w:rsidRPr="00940E6A">
        <w:t xml:space="preserve">Das zentrale Problem </w:t>
      </w:r>
      <w:proofErr w:type="gramStart"/>
      <w:r w:rsidRPr="00940E6A">
        <w:t>des Projekt</w:t>
      </w:r>
      <w:proofErr w:type="gramEnd"/>
      <w:r w:rsidRPr="00940E6A">
        <w:t xml:space="preserve"> </w:t>
      </w:r>
      <w:r>
        <w:t xml:space="preserve">ist, dass die Verschlüsselung unseres Java Vier-Gewinnt Spieles nicht verschlüsselt </w:t>
      </w:r>
      <w:r w:rsidR="004A2CEA">
        <w:t>übertragen wird u</w:t>
      </w:r>
      <w:r>
        <w:t xml:space="preserve">nd somit </w:t>
      </w:r>
      <w:r w:rsidR="00413066">
        <w:t>eine erhebliche Sicherheitslücke aufweist, da man mit</w:t>
      </w:r>
      <w:r>
        <w:t xml:space="preserve"> einer Man-In-The-</w:t>
      </w:r>
      <w:proofErr w:type="spellStart"/>
      <w:r>
        <w:t>Mid</w:t>
      </w:r>
      <w:r w:rsidR="00413066">
        <w:t>dle</w:t>
      </w:r>
      <w:proofErr w:type="spellEnd"/>
      <w:r w:rsidR="00413066">
        <w:t xml:space="preserve"> Attacke die Spiele verändern</w:t>
      </w:r>
      <w:r>
        <w:t xml:space="preserve"> </w:t>
      </w:r>
      <w:r w:rsidR="00413066">
        <w:t>sowie</w:t>
      </w:r>
      <w:r>
        <w:t xml:space="preserve"> die</w:t>
      </w:r>
      <w:r w:rsidR="00413066">
        <w:t xml:space="preserve"> Spieler getäuscht werden könne</w:t>
      </w:r>
      <w:r>
        <w:t>n.</w:t>
      </w:r>
      <w:r w:rsidR="00413066">
        <w:t xml:space="preserve"> </w:t>
      </w:r>
      <w:r w:rsidR="004C63CD">
        <w:t xml:space="preserve">Mit diesem Projekt wollen wir diese Sicherheitslücke ein für alle Mal </w:t>
      </w:r>
      <w:r w:rsidR="00DE5650">
        <w:t>aus unserem Spiel verbannen</w:t>
      </w:r>
    </w:p>
    <w:p w14:paraId="3B9BFCE2" w14:textId="77777777" w:rsidR="003F2E46" w:rsidRDefault="003F2E46" w:rsidP="003F2E46">
      <w:pPr>
        <w:pStyle w:val="berschrift1"/>
      </w:pPr>
      <w:bookmarkStart w:id="7" w:name="_Toc481699493"/>
      <w:r>
        <w:t>Planung</w:t>
      </w:r>
      <w:bookmarkEnd w:id="7"/>
    </w:p>
    <w:p w14:paraId="6A414B0E" w14:textId="77777777" w:rsidR="003F2E46" w:rsidRDefault="003F2E46" w:rsidP="003F2E46">
      <w:r>
        <w:t>Zuerst haben wir uns einen groben Überblick über die Funktionsweise von AES verschafft. Dabei hat uns eine Aufnahme von einer Präsentation von Christof Paar sehr geholfen. Während der Umsetzung untersuchten wir dann jeder einzelne Schritt und setzten diesen dann um, sobald wir die Mechanik verstanden hatten.</w:t>
      </w:r>
    </w:p>
    <w:p w14:paraId="65E959EF" w14:textId="77777777" w:rsidR="003F2E46" w:rsidRDefault="003F2E46" w:rsidP="003F2E46">
      <w:r>
        <w:t xml:space="preserve">Als wir dann mit dem Algorithmus fertig waren, implementierten wir diesen in </w:t>
      </w:r>
      <w:proofErr w:type="gramStart"/>
      <w:r>
        <w:t>unser Server</w:t>
      </w:r>
      <w:proofErr w:type="gramEnd"/>
      <w:r>
        <w:t xml:space="preserve">/Client Modell des Spiels. </w:t>
      </w:r>
    </w:p>
    <w:p w14:paraId="1D5406F7" w14:textId="77777777" w:rsidR="003F2E46" w:rsidRDefault="003F2E46" w:rsidP="00124A2A"/>
    <w:p w14:paraId="4BC986C3" w14:textId="0C24BB79" w:rsidR="00FA7E64" w:rsidRDefault="00FA7E64">
      <w:r>
        <w:br w:type="page"/>
      </w:r>
    </w:p>
    <w:p w14:paraId="45BC8D11" w14:textId="7D7B12BE" w:rsidR="003D0235" w:rsidRDefault="003D0235" w:rsidP="00124A2A">
      <w:pPr>
        <w:pStyle w:val="berschrift1"/>
      </w:pPr>
      <w:bookmarkStart w:id="8" w:name="_Toc481699494"/>
      <w:r w:rsidRPr="000039F2">
        <w:lastRenderedPageBreak/>
        <w:t>Verwendete Lösung</w:t>
      </w:r>
      <w:bookmarkEnd w:id="8"/>
    </w:p>
    <w:p w14:paraId="6D8B8D55" w14:textId="774592F5" w:rsidR="00C6554A" w:rsidRDefault="003D0235" w:rsidP="00124A2A">
      <w:pPr>
        <w:pStyle w:val="berschrift2"/>
      </w:pPr>
      <w:bookmarkStart w:id="9" w:name="_Toc481699495"/>
      <w:r w:rsidRPr="000039F2">
        <w:t>Einleitung</w:t>
      </w:r>
      <w:bookmarkEnd w:id="9"/>
    </w:p>
    <w:p w14:paraId="4323AFAC" w14:textId="39D7EC73" w:rsidR="00124A2A" w:rsidRDefault="00124A2A" w:rsidP="00124A2A">
      <w:r w:rsidRPr="00D1700C">
        <w:t xml:space="preserve">Da </w:t>
      </w:r>
      <w:r>
        <w:t xml:space="preserve">eine fertige </w:t>
      </w:r>
      <w:r w:rsidRPr="00124A2A">
        <w:t>AES</w:t>
      </w:r>
      <w:r>
        <w:t xml:space="preserve">-Library zu verwenden langweilig wäre und keine Herausforderung bieten würden, haben wir uns dazu entschieden AES selber zu umzusetzen. </w:t>
      </w:r>
      <w:r w:rsidR="00413066">
        <w:t xml:space="preserve"> Um zudem vollumfänglich eine sichere Kommunikation zu ermöglichen haben wir unser </w:t>
      </w:r>
      <w:proofErr w:type="spellStart"/>
      <w:r w:rsidR="00413066">
        <w:t>Krypto</w:t>
      </w:r>
      <w:proofErr w:type="spellEnd"/>
      <w:r w:rsidR="00413066">
        <w:t xml:space="preserve"> System mit den eingebauten Java-Libraries mit einem RSA Schlüsselaustausch erweitert. </w:t>
      </w:r>
    </w:p>
    <w:p w14:paraId="5E8756E8" w14:textId="77777777" w:rsidR="00824DDC" w:rsidRDefault="00824DDC" w:rsidP="00824DDC">
      <w:pPr>
        <w:pStyle w:val="berschrift2"/>
      </w:pPr>
      <w:bookmarkStart w:id="10" w:name="_Toc481699496"/>
      <w:r>
        <w:t>Programmablauf</w:t>
      </w:r>
      <w:bookmarkEnd w:id="10"/>
    </w:p>
    <w:p w14:paraId="091DDAB3" w14:textId="77777777" w:rsidR="00824DDC" w:rsidRPr="00625FFD" w:rsidRDefault="00824DDC" w:rsidP="00824DDC">
      <w:pPr>
        <w:pStyle w:val="berschrift3"/>
      </w:pPr>
      <w:bookmarkStart w:id="11" w:name="_Toc481699497"/>
      <w:r>
        <w:t>Verbindungsaufbau</w:t>
      </w:r>
      <w:bookmarkEnd w:id="11"/>
    </w:p>
    <w:p w14:paraId="595BC564" w14:textId="77777777" w:rsidR="00824DDC" w:rsidRDefault="00824DDC" w:rsidP="00824DDC">
      <w:r>
        <w:rPr>
          <w:noProof/>
          <w:lang w:val="de-DE" w:eastAsia="de-DE"/>
        </w:rPr>
        <w:drawing>
          <wp:anchor distT="0" distB="0" distL="114300" distR="114300" simplePos="0" relativeHeight="251659264" behindDoc="0" locked="0" layoutInCell="1" allowOverlap="1" wp14:anchorId="78DC0DEF" wp14:editId="2D0F7379">
            <wp:simplePos x="0" y="0"/>
            <wp:positionH relativeFrom="column">
              <wp:posOffset>4624705</wp:posOffset>
            </wp:positionH>
            <wp:positionV relativeFrom="paragraph">
              <wp:posOffset>16510</wp:posOffset>
            </wp:positionV>
            <wp:extent cx="772160" cy="1080135"/>
            <wp:effectExtent l="0" t="0" r="0" b="0"/>
            <wp:wrapTight wrapText="bothSides">
              <wp:wrapPolygon edited="0">
                <wp:start x="7816" y="508"/>
                <wp:lineTo x="2842" y="3048"/>
                <wp:lineTo x="2132" y="17778"/>
                <wp:lineTo x="7105" y="19810"/>
                <wp:lineTo x="12789" y="19810"/>
                <wp:lineTo x="17763" y="17778"/>
                <wp:lineTo x="17763" y="2540"/>
                <wp:lineTo x="12079" y="508"/>
                <wp:lineTo x="7816" y="508"/>
              </wp:wrapPolygon>
            </wp:wrapTight>
            <wp:docPr id="20" name="Bild 20" descr="../../../../apex_serve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ex_server8.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2160"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inline distT="0" distB="0" distL="0" distR="0" wp14:anchorId="44CDC74B" wp14:editId="25635606">
            <wp:extent cx="1194435" cy="953251"/>
            <wp:effectExtent l="0" t="0" r="0" b="12065"/>
            <wp:docPr id="21" name="Bild 21" descr="../../../../mac-computer-clip-art-clipart-panda-free-clipart-images-mac-clipart-411_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computer-clip-art-clipart-panda-free-clipart-images-mac-clipart-411_3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1727" cy="967052"/>
                    </a:xfrm>
                    <a:prstGeom prst="rect">
                      <a:avLst/>
                    </a:prstGeom>
                    <a:noFill/>
                    <a:ln>
                      <a:noFill/>
                    </a:ln>
                  </pic:spPr>
                </pic:pic>
              </a:graphicData>
            </a:graphic>
          </wp:inline>
        </w:drawing>
      </w:r>
    </w:p>
    <w:p w14:paraId="30B0684B" w14:textId="77777777" w:rsidR="00824DDC" w:rsidRPr="00E714A5" w:rsidRDefault="00824DDC" w:rsidP="00824DDC">
      <w:pPr>
        <w:rPr>
          <w:rFonts w:ascii="Helvetica" w:hAnsi="Helvetica"/>
          <w:color w:val="auto"/>
        </w:rPr>
      </w:pPr>
      <w:r>
        <w:rPr>
          <w:rFonts w:ascii="Helvetica" w:hAnsi="Helvetica"/>
          <w:color w:val="auto"/>
        </w:rPr>
        <w:t xml:space="preserve">          </w:t>
      </w:r>
      <w:r w:rsidRPr="00E714A5">
        <w:rPr>
          <w:rFonts w:ascii="Helvetica" w:hAnsi="Helvetica"/>
          <w:color w:val="auto"/>
        </w:rPr>
        <w:t>Client</w:t>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t xml:space="preserve">      Server</w:t>
      </w:r>
    </w:p>
    <w:p w14:paraId="7A9DCC5A" w14:textId="2395EEC1" w:rsidR="00824DDC" w:rsidRPr="00E714A5" w:rsidRDefault="00824DDC" w:rsidP="00824DDC">
      <w:pPr>
        <w:rPr>
          <w:rFonts w:ascii="Helvetica" w:hAnsi="Helvetica"/>
          <w:color w:val="auto"/>
        </w:rPr>
      </w:pPr>
      <w:r>
        <w:rPr>
          <w:rFonts w:ascii="Helvetica" w:hAnsi="Helvetica"/>
          <w:noProof/>
          <w:color w:val="auto"/>
          <w:lang w:val="de-DE" w:eastAsia="de-DE"/>
        </w:rPr>
        <mc:AlternateContent>
          <mc:Choice Requires="wps">
            <w:drawing>
              <wp:anchor distT="0" distB="0" distL="114300" distR="114300" simplePos="0" relativeHeight="251668480" behindDoc="0" locked="0" layoutInCell="1" allowOverlap="1" wp14:anchorId="6EE7EC7C" wp14:editId="526835C0">
                <wp:simplePos x="0" y="0"/>
                <wp:positionH relativeFrom="column">
                  <wp:posOffset>965834</wp:posOffset>
                </wp:positionH>
                <wp:positionV relativeFrom="paragraph">
                  <wp:posOffset>2858135</wp:posOffset>
                </wp:positionV>
                <wp:extent cx="3542756" cy="2540"/>
                <wp:effectExtent l="25400" t="76200" r="0" b="99060"/>
                <wp:wrapNone/>
                <wp:docPr id="18" name="Gerade Verbindung mit Pfeil 18"/>
                <wp:cNvGraphicFramePr/>
                <a:graphic xmlns:a="http://schemas.openxmlformats.org/drawingml/2006/main">
                  <a:graphicData uri="http://schemas.microsoft.com/office/word/2010/wordprocessingShape">
                    <wps:wsp>
                      <wps:cNvCnPr/>
                      <wps:spPr>
                        <a:xfrm rot="10800000" flipV="1">
                          <a:off x="0" y="0"/>
                          <a:ext cx="3542756"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1F831F" id="_x0000_t32" coordsize="21600,21600" o:spt="32" o:oned="t" path="m0,0l21600,21600e" filled="f">
                <v:path arrowok="t" fillok="f" o:connecttype="none"/>
                <o:lock v:ext="edit" shapetype="t"/>
              </v:shapetype>
              <v:shape id="Gerade_x0020_Verbindung_x0020_mit_x0020_Pfeil_x0020_18" o:spid="_x0000_s1026" type="#_x0000_t32" style="position:absolute;margin-left:76.05pt;margin-top:225.05pt;width:278.95pt;height:.2pt;rotation:18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" strokecolor="#0097ae [3044]">
                <v:stroke endarrow="block"/>
              </v:shape>
            </w:pict>
          </mc:Fallback>
        </mc:AlternateContent>
      </w:r>
      <w:r>
        <w:rPr>
          <w:rFonts w:ascii="Helvetica" w:hAnsi="Helvetica"/>
          <w:noProof/>
          <w:color w:val="auto"/>
          <w:lang w:val="de-DE" w:eastAsia="de-DE"/>
        </w:rPr>
        <w:drawing>
          <wp:anchor distT="0" distB="0" distL="114300" distR="114300" simplePos="0" relativeHeight="251670528" behindDoc="0" locked="0" layoutInCell="1" allowOverlap="1" wp14:anchorId="02E2E563" wp14:editId="5586CA40">
            <wp:simplePos x="0" y="0"/>
            <wp:positionH relativeFrom="column">
              <wp:posOffset>281940</wp:posOffset>
            </wp:positionH>
            <wp:positionV relativeFrom="paragraph">
              <wp:posOffset>2628991</wp:posOffset>
            </wp:positionV>
            <wp:extent cx="508635" cy="508635"/>
            <wp:effectExtent l="0" t="0" r="0" b="0"/>
            <wp:wrapTight wrapText="bothSides">
              <wp:wrapPolygon edited="0">
                <wp:start x="5393" y="0"/>
                <wp:lineTo x="0" y="3236"/>
                <wp:lineTo x="0" y="18337"/>
                <wp:lineTo x="5393" y="20494"/>
                <wp:lineTo x="15101" y="20494"/>
                <wp:lineTo x="20494" y="18337"/>
                <wp:lineTo x="20494" y="3236"/>
                <wp:lineTo x="15101" y="0"/>
                <wp:lineTo x="5393" y="0"/>
              </wp:wrapPolygon>
            </wp:wrapTight>
            <wp:docPr id="22" name="Bild 22" descr="../../../../success-ic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icon-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63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noProof/>
          <w:color w:val="auto"/>
          <w:lang w:val="de-DE" w:eastAsia="de-DE"/>
        </w:rPr>
        <mc:AlternateContent>
          <mc:Choice Requires="wps">
            <w:drawing>
              <wp:anchor distT="0" distB="0" distL="114300" distR="114300" simplePos="0" relativeHeight="251669504" behindDoc="0" locked="0" layoutInCell="1" allowOverlap="1" wp14:anchorId="2F09D770" wp14:editId="279ABA88">
                <wp:simplePos x="0" y="0"/>
                <wp:positionH relativeFrom="column">
                  <wp:posOffset>1653540</wp:posOffset>
                </wp:positionH>
                <wp:positionV relativeFrom="paragraph">
                  <wp:posOffset>2863215</wp:posOffset>
                </wp:positionV>
                <wp:extent cx="2145030" cy="914400"/>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4503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C11C62" w14:textId="77777777" w:rsidR="00824DDC" w:rsidRDefault="00824DDC" w:rsidP="00824DDC">
                            <w:r>
                              <w:t xml:space="preserve">Gibt verschlüsselte </w:t>
                            </w:r>
                            <w:proofErr w:type="spellStart"/>
                            <w:r>
                              <w:t>Erfolgsmedlung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F09D770" id="_x0000_t202" coordsize="21600,21600" o:spt="202" path="m0,0l0,21600,21600,21600,21600,0xe">
                <v:stroke joinstyle="miter"/>
                <v:path gradientshapeok="t" o:connecttype="rect"/>
              </v:shapetype>
              <v:shape id="Textfeld_x0020_19" o:spid="_x0000_s1026" type="#_x0000_t202" style="position:absolute;margin-left:130.2pt;margin-top:225.45pt;width:168.9pt;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" filled="f" stroked="f">
                <v:textbox>
                  <w:txbxContent>
                    <w:p w14:paraId="31C11C62" w14:textId="77777777" w:rsidR="00824DDC" w:rsidRDefault="00824DDC" w:rsidP="00824DDC">
                      <w:r>
                        <w:t xml:space="preserve">Gibt verschlüsselte </w:t>
                      </w:r>
                      <w:proofErr w:type="spellStart"/>
                      <w:r>
                        <w:t>Erfolgsmedlung</w:t>
                      </w:r>
                      <w:proofErr w:type="spellEnd"/>
                    </w:p>
                  </w:txbxContent>
                </v:textbox>
                <w10:wrap type="square"/>
              </v:shape>
            </w:pict>
          </mc:Fallback>
        </mc:AlternateContent>
      </w:r>
      <w:r>
        <w:rPr>
          <w:rFonts w:ascii="Helvetica" w:hAnsi="Helvetica"/>
          <w:noProof/>
          <w:color w:val="auto"/>
          <w:lang w:val="de-DE" w:eastAsia="de-DE"/>
        </w:rPr>
        <mc:AlternateContent>
          <mc:Choice Requires="wps">
            <w:drawing>
              <wp:anchor distT="0" distB="0" distL="114300" distR="114300" simplePos="0" relativeHeight="251666432" behindDoc="0" locked="0" layoutInCell="1" allowOverlap="1" wp14:anchorId="75F2BAE3" wp14:editId="7BF87B3D">
                <wp:simplePos x="0" y="0"/>
                <wp:positionH relativeFrom="column">
                  <wp:posOffset>1423035</wp:posOffset>
                </wp:positionH>
                <wp:positionV relativeFrom="paragraph">
                  <wp:posOffset>1718310</wp:posOffset>
                </wp:positionV>
                <wp:extent cx="2569845" cy="680085"/>
                <wp:effectExtent l="0" t="0" r="0" b="5715"/>
                <wp:wrapSquare wrapText="bothSides"/>
                <wp:docPr id="14" name="Textfeld 14"/>
                <wp:cNvGraphicFramePr/>
                <a:graphic xmlns:a="http://schemas.openxmlformats.org/drawingml/2006/main">
                  <a:graphicData uri="http://schemas.microsoft.com/office/word/2010/wordprocessingShape">
                    <wps:wsp>
                      <wps:cNvSpPr txBox="1"/>
                      <wps:spPr>
                        <a:xfrm>
                          <a:off x="0" y="0"/>
                          <a:ext cx="2569845" cy="6800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2216E1" w14:textId="77777777" w:rsidR="00824DDC" w:rsidRDefault="00824DDC" w:rsidP="00824DDC">
                            <w:r>
                              <w:t xml:space="preserve">Übermittelt den Schlüssel verschlüsselt mit </w:t>
                            </w:r>
                          </w:p>
                          <w:p w14:paraId="12D46E89" w14:textId="77777777" w:rsidR="00824DDC" w:rsidRDefault="00824DDC" w:rsidP="00824DDC">
                            <w:r>
                              <w:t>dem Public-Key des Servers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2BAE3" id="Textfeld_x0020_14" o:spid="_x0000_s1027" type="#_x0000_t202" style="position:absolute;margin-left:112.05pt;margin-top:135.3pt;width:202.35pt;height:53.5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" filled="f" stroked="f">
                <v:textbox>
                  <w:txbxContent>
                    <w:p w14:paraId="0C2216E1" w14:textId="77777777" w:rsidR="00824DDC" w:rsidRDefault="00824DDC" w:rsidP="00824DDC">
                      <w:r>
                        <w:t xml:space="preserve">Übermittelt den Schlüssel verschlüsselt mit </w:t>
                      </w:r>
                    </w:p>
                    <w:p w14:paraId="12D46E89" w14:textId="77777777" w:rsidR="00824DDC" w:rsidRDefault="00824DDC" w:rsidP="00824DDC">
                      <w:r>
                        <w:t>dem Public-Key des Servers</w:t>
                      </w:r>
                    </w:p>
                  </w:txbxContent>
                </v:textbox>
                <w10:wrap type="square"/>
              </v:shape>
            </w:pict>
          </mc:Fallback>
        </mc:AlternateContent>
      </w:r>
      <w:r>
        <w:rPr>
          <w:rFonts w:ascii="Helvetica" w:hAnsi="Helvetica"/>
          <w:noProof/>
          <w:color w:val="auto"/>
          <w:lang w:val="de-DE" w:eastAsia="de-DE"/>
        </w:rPr>
        <mc:AlternateContent>
          <mc:Choice Requires="wpg">
            <w:drawing>
              <wp:anchor distT="0" distB="0" distL="114300" distR="114300" simplePos="0" relativeHeight="251667456" behindDoc="0" locked="0" layoutInCell="1" allowOverlap="1" wp14:anchorId="069CDF34" wp14:editId="4B2B9419">
                <wp:simplePos x="0" y="0"/>
                <wp:positionH relativeFrom="column">
                  <wp:posOffset>4505960</wp:posOffset>
                </wp:positionH>
                <wp:positionV relativeFrom="paragraph">
                  <wp:posOffset>2514600</wp:posOffset>
                </wp:positionV>
                <wp:extent cx="1028700" cy="571500"/>
                <wp:effectExtent l="0" t="0" r="38100" b="38100"/>
                <wp:wrapThrough wrapText="bothSides">
                  <wp:wrapPolygon edited="0">
                    <wp:start x="0" y="0"/>
                    <wp:lineTo x="0" y="22080"/>
                    <wp:lineTo x="21867" y="22080"/>
                    <wp:lineTo x="21867" y="0"/>
                    <wp:lineTo x="0" y="0"/>
                  </wp:wrapPolygon>
                </wp:wrapThrough>
                <wp:docPr id="15" name="Gruppierung 15"/>
                <wp:cNvGraphicFramePr/>
                <a:graphic xmlns:a="http://schemas.openxmlformats.org/drawingml/2006/main">
                  <a:graphicData uri="http://schemas.microsoft.com/office/word/2010/wordprocessingGroup">
                    <wpg:wgp>
                      <wpg:cNvGrpSpPr/>
                      <wpg:grpSpPr>
                        <a:xfrm>
                          <a:off x="0" y="0"/>
                          <a:ext cx="1028700" cy="571500"/>
                          <a:chOff x="0" y="0"/>
                          <a:chExt cx="1028700" cy="571500"/>
                        </a:xfrm>
                      </wpg:grpSpPr>
                      <wps:wsp>
                        <wps:cNvPr id="16" name="Rechteck 16"/>
                        <wps:cNvSpPr/>
                        <wps:spPr>
                          <a:xfrm>
                            <a:off x="0" y="0"/>
                            <a:ext cx="10287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feld 17"/>
                        <wps:cNvSpPr txBox="1"/>
                        <wps:spPr>
                          <a:xfrm>
                            <a:off x="0" y="0"/>
                            <a:ext cx="1022985" cy="565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D9224C" w14:textId="77777777" w:rsidR="00824DDC" w:rsidRDefault="00824DDC" w:rsidP="00824DDC">
                              <w:r>
                                <w:t>Validiert Schlüssel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9CDF34" id="Gruppierung_x0020_15" o:spid="_x0000_s1028" style="position:absolute;margin-left:354.8pt;margin-top:198pt;width:81pt;height:45pt;z-index:251667456" coordsize="10287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">
                <v:rect id="Rechteck_x0020_16" o:spid="_x0000_s1029" style="position:absolute;width:10287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iLxcwQAA&#10;ANsAAAAPAAAAZHJzL2Rvd25yZXYueG1sRE/JasMwEL0X8g9iAr01sktxjRMlhEBp6aVk+YDBmthO&#10;rJGR5CX5+qoQ6G0eb53VZjKtGMj5xrKCdJGAIC6tbrhScDp+vOQgfEDW2FomBTfysFnPnlZYaDvy&#10;noZDqEQMYV+ggjqErpDSlzUZ9AvbEUfubJ3BEKGrpHY4xnDTytckyaTBhmNDjR3taiqvh94osOlP&#10;+D6Obz3T6D7z5lK29/dcqef5tF2CCDSFf/HD/aXj/Az+fokHyP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Ii8XMEAAADbAAAADwAAAAAAAAAAAAAAAACXAgAAZHJzL2Rvd25y&#10;ZXYueG1sUEsFBgAAAAAEAAQA9QAAAIUDAAAAAA==&#10;" fillcolor="#00a0b8 [3204]" strokecolor="#004f5b [1604]" strokeweight="2pt"/>
                <v:shape id="Textfeld_x0020_17" o:spid="_x0000_s1030" type="#_x0000_t202" style="position:absolute;width:1022985;height:565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18D9224C" w14:textId="77777777" w:rsidR="00824DDC" w:rsidRDefault="00824DDC" w:rsidP="00824DDC">
                        <w:r>
                          <w:t>Validiert Schlüssel</w:t>
                        </w:r>
                      </w:p>
                    </w:txbxContent>
                  </v:textbox>
                </v:shape>
                <w10:wrap type="through"/>
              </v:group>
            </w:pict>
          </mc:Fallback>
        </mc:AlternateContent>
      </w:r>
      <w:r>
        <w:rPr>
          <w:rFonts w:ascii="Helvetica" w:hAnsi="Helvetica"/>
          <w:noProof/>
          <w:color w:val="auto"/>
          <w:lang w:val="de-DE" w:eastAsia="de-DE"/>
        </w:rPr>
        <mc:AlternateContent>
          <mc:Choice Requires="wps">
            <w:drawing>
              <wp:anchor distT="0" distB="0" distL="114300" distR="114300" simplePos="0" relativeHeight="251665408" behindDoc="0" locked="0" layoutInCell="1" allowOverlap="1" wp14:anchorId="61DD647D" wp14:editId="0564EE59">
                <wp:simplePos x="0" y="0"/>
                <wp:positionH relativeFrom="column">
                  <wp:posOffset>1080134</wp:posOffset>
                </wp:positionH>
                <wp:positionV relativeFrom="paragraph">
                  <wp:posOffset>1718945</wp:posOffset>
                </wp:positionV>
                <wp:extent cx="3883751" cy="5624"/>
                <wp:effectExtent l="0" t="76200" r="53340" b="96520"/>
                <wp:wrapNone/>
                <wp:docPr id="13" name="Gerade Verbindung mit Pfeil 13"/>
                <wp:cNvGraphicFramePr/>
                <a:graphic xmlns:a="http://schemas.openxmlformats.org/drawingml/2006/main">
                  <a:graphicData uri="http://schemas.microsoft.com/office/word/2010/wordprocessingShape">
                    <wps:wsp>
                      <wps:cNvCnPr/>
                      <wps:spPr>
                        <a:xfrm>
                          <a:off x="0" y="0"/>
                          <a:ext cx="3883751" cy="5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4A78E" id="Gerade_x0020_Verbindung_x0020_mit_x0020_Pfeil_x0020_13" o:spid="_x0000_s1026" type="#_x0000_t32" style="position:absolute;margin-left:85.05pt;margin-top:135.35pt;width:305.8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" strokecolor="#0097ae [3044]">
                <v:stroke endarrow="block"/>
              </v:shape>
            </w:pict>
          </mc:Fallback>
        </mc:AlternateContent>
      </w:r>
      <w:r>
        <w:rPr>
          <w:rFonts w:ascii="Helvetica" w:hAnsi="Helvetica"/>
          <w:noProof/>
          <w:color w:val="auto"/>
          <w:lang w:val="de-DE" w:eastAsia="de-DE"/>
        </w:rPr>
        <mc:AlternateContent>
          <mc:Choice Requires="wps">
            <w:drawing>
              <wp:anchor distT="0" distB="0" distL="114300" distR="114300" simplePos="0" relativeHeight="251663360" behindDoc="0" locked="0" layoutInCell="1" allowOverlap="1" wp14:anchorId="676517A3" wp14:editId="5D3E1183">
                <wp:simplePos x="0" y="0"/>
                <wp:positionH relativeFrom="column">
                  <wp:posOffset>1657350</wp:posOffset>
                </wp:positionH>
                <wp:positionV relativeFrom="paragraph">
                  <wp:posOffset>923925</wp:posOffset>
                </wp:positionV>
                <wp:extent cx="2188845" cy="451485"/>
                <wp:effectExtent l="0" t="0" r="0" b="5715"/>
                <wp:wrapSquare wrapText="bothSides"/>
                <wp:docPr id="9" name="Textfeld 9"/>
                <wp:cNvGraphicFramePr/>
                <a:graphic xmlns:a="http://schemas.openxmlformats.org/drawingml/2006/main">
                  <a:graphicData uri="http://schemas.microsoft.com/office/word/2010/wordprocessingShape">
                    <wps:wsp>
                      <wps:cNvSpPr txBox="1"/>
                      <wps:spPr>
                        <a:xfrm>
                          <a:off x="0" y="0"/>
                          <a:ext cx="2188845" cy="451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624995" w14:textId="77777777" w:rsidR="00824DDC" w:rsidRDefault="00824DDC" w:rsidP="00824DDC">
                            <w:r>
                              <w:t>Antwort mit Public Key des Servers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6517A3" id="Textfeld_x0020_9" o:spid="_x0000_s1031" type="#_x0000_t202" style="position:absolute;margin-left:130.5pt;margin-top:72.75pt;width:172.35pt;height:35.5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" filled="f" stroked="f">
                <v:textbox>
                  <w:txbxContent>
                    <w:p w14:paraId="38624995" w14:textId="77777777" w:rsidR="00824DDC" w:rsidRDefault="00824DDC" w:rsidP="00824DDC">
                      <w:r>
                        <w:t>Antwort mit Public Key des Servers</w:t>
                      </w:r>
                    </w:p>
                  </w:txbxContent>
                </v:textbox>
                <w10:wrap type="square"/>
              </v:shape>
            </w:pict>
          </mc:Fallback>
        </mc:AlternateContent>
      </w:r>
      <w:r>
        <w:rPr>
          <w:rFonts w:ascii="Helvetica" w:hAnsi="Helvetica"/>
          <w:noProof/>
          <w:color w:val="auto"/>
          <w:lang w:val="de-DE" w:eastAsia="de-DE"/>
        </w:rPr>
        <mc:AlternateContent>
          <mc:Choice Requires="wps">
            <w:drawing>
              <wp:anchor distT="0" distB="0" distL="114300" distR="114300" simplePos="0" relativeHeight="251662336" behindDoc="0" locked="0" layoutInCell="1" allowOverlap="1" wp14:anchorId="7BBCAAE4" wp14:editId="0FF4DA00">
                <wp:simplePos x="0" y="0"/>
                <wp:positionH relativeFrom="column">
                  <wp:posOffset>391160</wp:posOffset>
                </wp:positionH>
                <wp:positionV relativeFrom="paragraph">
                  <wp:posOffset>923925</wp:posOffset>
                </wp:positionV>
                <wp:extent cx="4572000" cy="0"/>
                <wp:effectExtent l="25400" t="76200" r="0" b="101600"/>
                <wp:wrapNone/>
                <wp:docPr id="8" name="Gerade Verbindung mit Pfeil 8"/>
                <wp:cNvGraphicFramePr/>
                <a:graphic xmlns:a="http://schemas.openxmlformats.org/drawingml/2006/main">
                  <a:graphicData uri="http://schemas.microsoft.com/office/word/2010/wordprocessingShape">
                    <wps:wsp>
                      <wps:cNvCnPr/>
                      <wps:spPr>
                        <a:xfrm rot="10800000">
                          <a:off x="0" y="0"/>
                          <a:ext cx="457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CCF3A" id="Gerade_x0020_Verbindung_x0020_mit_x0020_Pfeil_x0020_8" o:spid="_x0000_s1026" type="#_x0000_t32" style="position:absolute;margin-left:30.8pt;margin-top:72.75pt;width:5in;height:0;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" strokecolor="#0097ae [3044]">
                <v:stroke endarrow="block"/>
              </v:shape>
            </w:pict>
          </mc:Fallback>
        </mc:AlternateContent>
      </w:r>
      <w:r>
        <w:rPr>
          <w:rFonts w:ascii="Helvetica" w:hAnsi="Helvetica"/>
          <w:noProof/>
          <w:color w:val="auto"/>
          <w:lang w:val="de-DE" w:eastAsia="de-DE"/>
        </w:rPr>
        <mc:AlternateContent>
          <mc:Choice Requires="wps">
            <w:drawing>
              <wp:anchor distT="0" distB="0" distL="114300" distR="114300" simplePos="0" relativeHeight="251661312" behindDoc="0" locked="0" layoutInCell="1" allowOverlap="1" wp14:anchorId="3F5BFE81" wp14:editId="473F5FCC">
                <wp:simplePos x="0" y="0"/>
                <wp:positionH relativeFrom="column">
                  <wp:posOffset>2000250</wp:posOffset>
                </wp:positionH>
                <wp:positionV relativeFrom="paragraph">
                  <wp:posOffset>352425</wp:posOffset>
                </wp:positionV>
                <wp:extent cx="1331595" cy="451485"/>
                <wp:effectExtent l="0" t="0" r="0" b="5715"/>
                <wp:wrapSquare wrapText="bothSides"/>
                <wp:docPr id="7" name="Textfeld 7"/>
                <wp:cNvGraphicFramePr/>
                <a:graphic xmlns:a="http://schemas.openxmlformats.org/drawingml/2006/main">
                  <a:graphicData uri="http://schemas.microsoft.com/office/word/2010/wordprocessingShape">
                    <wps:wsp>
                      <wps:cNvSpPr txBox="1"/>
                      <wps:spPr>
                        <a:xfrm>
                          <a:off x="0" y="0"/>
                          <a:ext cx="1331595" cy="451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4A13A8" w14:textId="77777777" w:rsidR="00824DDC" w:rsidRDefault="00824DDC" w:rsidP="00824DDC">
                            <w:r>
                              <w:t>Verbindungsanfrage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BFE81" id="Textfeld_x0020_7" o:spid="_x0000_s1032" type="#_x0000_t202" style="position:absolute;margin-left:157.5pt;margin-top:27.75pt;width:104.85pt;height:35.5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" filled="f" stroked="f">
                <v:textbox>
                  <w:txbxContent>
                    <w:p w14:paraId="7D4A13A8" w14:textId="77777777" w:rsidR="00824DDC" w:rsidRDefault="00824DDC" w:rsidP="00824DDC">
                      <w:r>
                        <w:t>Verbindungsanfrage</w:t>
                      </w:r>
                    </w:p>
                  </w:txbxContent>
                </v:textbox>
                <w10:wrap type="square"/>
              </v:shape>
            </w:pict>
          </mc:Fallback>
        </mc:AlternateContent>
      </w:r>
      <w:r>
        <w:rPr>
          <w:rFonts w:ascii="Helvetica" w:hAnsi="Helvetica"/>
          <w:noProof/>
          <w:color w:val="auto"/>
          <w:lang w:val="de-DE" w:eastAsia="de-DE"/>
        </w:rPr>
        <mc:AlternateContent>
          <mc:Choice Requires="wps">
            <w:drawing>
              <wp:anchor distT="0" distB="0" distL="114300" distR="114300" simplePos="0" relativeHeight="251660288" behindDoc="0" locked="0" layoutInCell="1" allowOverlap="1" wp14:anchorId="654AF324" wp14:editId="075EAAB6">
                <wp:simplePos x="0" y="0"/>
                <wp:positionH relativeFrom="column">
                  <wp:posOffset>394335</wp:posOffset>
                </wp:positionH>
                <wp:positionV relativeFrom="paragraph">
                  <wp:posOffset>347345</wp:posOffset>
                </wp:positionV>
                <wp:extent cx="4572000" cy="0"/>
                <wp:effectExtent l="0" t="76200" r="50800" b="101600"/>
                <wp:wrapNone/>
                <wp:docPr id="6" name="Gerade Verbindung mit Pfeil 6"/>
                <wp:cNvGraphicFramePr/>
                <a:graphic xmlns:a="http://schemas.openxmlformats.org/drawingml/2006/main">
                  <a:graphicData uri="http://schemas.microsoft.com/office/word/2010/wordprocessingShape">
                    <wps:wsp>
                      <wps:cNvCnPr/>
                      <wps:spPr>
                        <a:xfrm>
                          <a:off x="0" y="0"/>
                          <a:ext cx="457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A938F" id="Gerade_x0020_Verbindung_x0020_mit_x0020_Pfeil_x0020_6" o:spid="_x0000_s1026" type="#_x0000_t32" style="position:absolute;margin-left:31.05pt;margin-top:27.35pt;width:5in;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" strokecolor="#0097ae [3044]">
                <v:stroke endarrow="block"/>
              </v:shape>
            </w:pict>
          </mc:Fallback>
        </mc:AlternateContent>
      </w:r>
    </w:p>
    <w:p w14:paraId="12B58100" w14:textId="77777777" w:rsidR="00824DDC" w:rsidRDefault="00824DDC" w:rsidP="00824DDC">
      <w:pPr>
        <w:pStyle w:val="berschrift2"/>
      </w:pPr>
    </w:p>
    <w:p w14:paraId="58228A7B" w14:textId="77777777" w:rsidR="00824DDC" w:rsidRDefault="00824DDC" w:rsidP="00824DDC"/>
    <w:p w14:paraId="40277457" w14:textId="77777777" w:rsidR="00824DDC" w:rsidRDefault="00824DDC" w:rsidP="00824DDC"/>
    <w:p w14:paraId="44A6F769" w14:textId="7C49CCFC" w:rsidR="00824DDC" w:rsidRDefault="00322F5E" w:rsidP="00824DDC">
      <w:r>
        <w:rPr>
          <w:rFonts w:ascii="Helvetica" w:hAnsi="Helvetica"/>
          <w:noProof/>
          <w:color w:val="auto"/>
          <w:lang w:val="de-DE" w:eastAsia="de-DE"/>
        </w:rPr>
        <mc:AlternateContent>
          <mc:Choice Requires="wpg">
            <w:drawing>
              <wp:anchor distT="0" distB="0" distL="114300" distR="114300" simplePos="0" relativeHeight="251664384" behindDoc="0" locked="0" layoutInCell="1" allowOverlap="1" wp14:anchorId="0C188522" wp14:editId="2C981564">
                <wp:simplePos x="0" y="0"/>
                <wp:positionH relativeFrom="column">
                  <wp:posOffset>51435</wp:posOffset>
                </wp:positionH>
                <wp:positionV relativeFrom="page">
                  <wp:posOffset>6172200</wp:posOffset>
                </wp:positionV>
                <wp:extent cx="1028700" cy="571500"/>
                <wp:effectExtent l="0" t="0" r="38100" b="38100"/>
                <wp:wrapThrough wrapText="bothSides">
                  <wp:wrapPolygon edited="0">
                    <wp:start x="0" y="0"/>
                    <wp:lineTo x="0" y="22080"/>
                    <wp:lineTo x="21867" y="22080"/>
                    <wp:lineTo x="21867" y="0"/>
                    <wp:lineTo x="0" y="0"/>
                  </wp:wrapPolygon>
                </wp:wrapThrough>
                <wp:docPr id="12" name="Gruppierung 12"/>
                <wp:cNvGraphicFramePr/>
                <a:graphic xmlns:a="http://schemas.openxmlformats.org/drawingml/2006/main">
                  <a:graphicData uri="http://schemas.microsoft.com/office/word/2010/wordprocessingGroup">
                    <wpg:wgp>
                      <wpg:cNvGrpSpPr/>
                      <wpg:grpSpPr>
                        <a:xfrm>
                          <a:off x="0" y="0"/>
                          <a:ext cx="1028700" cy="571500"/>
                          <a:chOff x="0" y="0"/>
                          <a:chExt cx="1028700" cy="571500"/>
                        </a:xfrm>
                      </wpg:grpSpPr>
                      <wps:wsp>
                        <wps:cNvPr id="10" name="Rechteck 10"/>
                        <wps:cNvSpPr/>
                        <wps:spPr>
                          <a:xfrm>
                            <a:off x="0" y="0"/>
                            <a:ext cx="10287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feld 11"/>
                        <wps:cNvSpPr txBox="1"/>
                        <wps:spPr>
                          <a:xfrm>
                            <a:off x="0" y="0"/>
                            <a:ext cx="1022985" cy="565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0F10CD" w14:textId="77777777" w:rsidR="00824DDC" w:rsidRDefault="00824DDC" w:rsidP="00824DDC">
                              <w:r>
                                <w:t>Generiert AES Schlüssel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188522" id="Gruppierung_x0020_12" o:spid="_x0000_s1033" style="position:absolute;margin-left:4.05pt;margin-top:486pt;width:81pt;height:45pt;z-index:251664384;mso-position-vertical-relative:page" coordsize="10287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">
                <v:rect id="Rechteck_x0020_10" o:spid="_x0000_s1034" style="position:absolute;width:10287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LYGzwwAA&#10;ANsAAAAPAAAAZHJzL2Rvd25yZXYueG1sRI/dasJAEIXvC77DMoJ3dWMRDdFVRCgtvRF/HmDIjkk0&#10;Oxt2V5P26TsXhd7NcM6c8816O7hWPSnExrOB2TQDRVx623Bl4HJ+f81BxYRssfVMBr4pwnYzellj&#10;YX3PR3qeUqUkhGOBBuqUukLrWNbkME59Ryza1QeHSdZQaRuwl3DX6rcsW2iHDUtDjR3tayrvp4cz&#10;4GeH9HXu5w+mPnzkza1sf5a5MZPxsFuBSjSkf/Pf9acVfKGXX2QAvf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LYGzwwAAANsAAAAPAAAAAAAAAAAAAAAAAJcCAABkcnMvZG93&#10;bnJldi54bWxQSwUGAAAAAAQABAD1AAAAhwMAAAAA&#10;" fillcolor="#00a0b8 [3204]" strokecolor="#004f5b [1604]" strokeweight="2pt"/>
                <v:shape id="Textfeld_x0020_11" o:spid="_x0000_s1035" type="#_x0000_t202" style="position:absolute;width:1022985;height:565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370F10CD" w14:textId="77777777" w:rsidR="00824DDC" w:rsidRDefault="00824DDC" w:rsidP="00824DDC">
                        <w:r>
                          <w:t>Generiert AES Schlüssel</w:t>
                        </w:r>
                      </w:p>
                    </w:txbxContent>
                  </v:textbox>
                </v:shape>
                <w10:wrap type="through" anchory="page"/>
              </v:group>
            </w:pict>
          </mc:Fallback>
        </mc:AlternateContent>
      </w:r>
    </w:p>
    <w:p w14:paraId="546E4DC3" w14:textId="76E2F7D0" w:rsidR="00824DDC" w:rsidRPr="00DB28BE" w:rsidRDefault="00824DDC" w:rsidP="00824DDC"/>
    <w:p w14:paraId="26AA0AC8" w14:textId="77777777" w:rsidR="00824DDC" w:rsidRDefault="00824DDC" w:rsidP="00824DDC">
      <w:pPr>
        <w:pStyle w:val="berschrift2"/>
      </w:pPr>
    </w:p>
    <w:p w14:paraId="646C656F" w14:textId="77777777" w:rsidR="00824DDC" w:rsidRDefault="00824DDC" w:rsidP="00824DDC">
      <w:pPr>
        <w:pStyle w:val="berschrift2"/>
      </w:pPr>
    </w:p>
    <w:p w14:paraId="2D7C37CE" w14:textId="77777777" w:rsidR="00824DDC" w:rsidRDefault="00824DDC" w:rsidP="00824DDC"/>
    <w:p w14:paraId="1175A392" w14:textId="77777777" w:rsidR="00824DDC" w:rsidRDefault="00824DDC" w:rsidP="00824DDC"/>
    <w:p w14:paraId="6910C153" w14:textId="77777777" w:rsidR="00824DDC" w:rsidRDefault="00824DDC" w:rsidP="00824DDC"/>
    <w:p w14:paraId="42D56A37" w14:textId="77777777" w:rsidR="00824DDC" w:rsidRDefault="00824DDC" w:rsidP="00824DDC"/>
    <w:p w14:paraId="10588A63" w14:textId="77777777" w:rsidR="00824DDC" w:rsidRDefault="00824DDC" w:rsidP="00824DDC"/>
    <w:p w14:paraId="2FC1B99A" w14:textId="77777777" w:rsidR="00824DDC" w:rsidRDefault="00824DDC" w:rsidP="00824DDC"/>
    <w:p w14:paraId="35FA2748" w14:textId="77777777" w:rsidR="00824DDC" w:rsidRDefault="00824DDC" w:rsidP="00824DDC"/>
    <w:p w14:paraId="58C1C2EE" w14:textId="77777777" w:rsidR="00824DDC" w:rsidRDefault="00824DDC" w:rsidP="00824DDC">
      <w:pPr>
        <w:pStyle w:val="berschrift3"/>
      </w:pPr>
      <w:bookmarkStart w:id="12" w:name="_Toc481699498"/>
      <w:r>
        <w:lastRenderedPageBreak/>
        <w:t>Weiterer Ablauf</w:t>
      </w:r>
      <w:bookmarkEnd w:id="12"/>
    </w:p>
    <w:p w14:paraId="1C601322" w14:textId="77777777" w:rsidR="00824DDC" w:rsidRDefault="00824DDC" w:rsidP="00824DDC">
      <w:pPr>
        <w:rPr>
          <w:color w:val="auto"/>
        </w:rPr>
      </w:pPr>
      <w:r w:rsidRPr="00DB28BE">
        <w:rPr>
          <w:color w:val="auto"/>
        </w:rPr>
        <w:t xml:space="preserve">Nachdem </w:t>
      </w:r>
      <w:r>
        <w:rPr>
          <w:color w:val="auto"/>
        </w:rPr>
        <w:t xml:space="preserve">erfolgreich die Verbindung aufgestellt wurde, schickt der Server dem Client alle verfügbare Spiele. Der Benutzer kann dann ein Spiel auswählen und diesem beitreten, wenn es nicht schon von zwei Spielern besetzt ist. Danach erscheint ein neues Fenster mit der GUI des Spieles: Ein einfaches </w:t>
      </w:r>
      <w:proofErr w:type="spellStart"/>
      <w:r>
        <w:rPr>
          <w:color w:val="auto"/>
        </w:rPr>
        <w:t>Canvas</w:t>
      </w:r>
      <w:proofErr w:type="spellEnd"/>
      <w:r>
        <w:rPr>
          <w:color w:val="auto"/>
        </w:rPr>
        <w:t xml:space="preserve">, dass die Steine </w:t>
      </w:r>
      <w:proofErr w:type="spellStart"/>
      <w:r>
        <w:rPr>
          <w:color w:val="auto"/>
        </w:rPr>
        <w:t>renderet</w:t>
      </w:r>
      <w:proofErr w:type="spellEnd"/>
      <w:r>
        <w:rPr>
          <w:color w:val="auto"/>
        </w:rPr>
        <w:t xml:space="preserve">. Durch klicken auf die einzelnen Spalten kann man einen Stein setzen, wenn man dran ist. </w:t>
      </w:r>
    </w:p>
    <w:p w14:paraId="2CCABDB2" w14:textId="77777777" w:rsidR="00824DDC" w:rsidRDefault="00824DDC" w:rsidP="00824DDC">
      <w:pPr>
        <w:rPr>
          <w:color w:val="auto"/>
        </w:rPr>
      </w:pPr>
      <w:r>
        <w:rPr>
          <w:color w:val="auto"/>
        </w:rPr>
        <w:t>Sobald ein Spieler gewonnen hat, erkennt dies der Server und schickt eine Nachricht an beide Spieler, ob sie verloren oder gewonnen haben.</w:t>
      </w:r>
    </w:p>
    <w:p w14:paraId="44A44636" w14:textId="77777777" w:rsidR="007E53C7" w:rsidRDefault="007E53C7" w:rsidP="00824DDC">
      <w:pPr>
        <w:rPr>
          <w:color w:val="auto"/>
        </w:rPr>
      </w:pPr>
    </w:p>
    <w:p w14:paraId="6D264EF8" w14:textId="1A36E0F2" w:rsidR="007E53C7" w:rsidRDefault="007E53C7" w:rsidP="007E53C7">
      <w:pPr>
        <w:pStyle w:val="berschrift3"/>
      </w:pPr>
      <w:bookmarkStart w:id="13" w:name="_Toc481699499"/>
      <w:r>
        <w:t>Networking</w:t>
      </w:r>
      <w:bookmarkEnd w:id="13"/>
    </w:p>
    <w:p w14:paraId="71B079A0" w14:textId="1465EA67" w:rsidR="007E53C7" w:rsidRDefault="00C950D2" w:rsidP="007E53C7">
      <w:r>
        <w:t xml:space="preserve">Die Kommunikation zwischen Server und Client läuft über ein TCP IPv4 Socket. Auf der Ebene der Anwendungsschicht haben wir ein eigens für dieses Projekt entwickeltes Protokoll, welches dann über den verschlüsselten Kanal übertragen wird. </w:t>
      </w:r>
    </w:p>
    <w:p w14:paraId="68FB868E" w14:textId="7A3FCB17" w:rsidR="00C950D2" w:rsidRDefault="00C950D2" w:rsidP="007E53C7">
      <w:r>
        <w:t>Das Protokoll ist ein Request/Response Protokoll, es sieht also immer eine Antwort seitens des Servers auf eine Anfrage des Clients vor. Ein Request hat dabei die folgende Struktur:</w:t>
      </w:r>
    </w:p>
    <w:p w14:paraId="24DE2BB7" w14:textId="17DEE8CD" w:rsidR="00C950D2" w:rsidRDefault="00C950D2" w:rsidP="007E53C7">
      <w:proofErr w:type="spellStart"/>
      <w:proofErr w:type="gramStart"/>
      <w:r>
        <w:t>Domain:Command</w:t>
      </w:r>
      <w:proofErr w:type="gramEnd"/>
      <w:r>
        <w:t>:Parameter</w:t>
      </w:r>
      <w:proofErr w:type="spellEnd"/>
      <w:r>
        <w:t xml:space="preserve"> 1:Patameter 2…</w:t>
      </w:r>
    </w:p>
    <w:p w14:paraId="171EF171" w14:textId="53AF3CBE" w:rsidR="00C950D2" w:rsidRPr="00C950D2" w:rsidRDefault="00C950D2" w:rsidP="007E53C7">
      <w:pPr>
        <w:rPr>
          <w:i/>
        </w:rPr>
      </w:pPr>
      <w:r w:rsidRPr="00C950D2">
        <w:rPr>
          <w:i/>
        </w:rPr>
        <w:t>Domain</w:t>
      </w:r>
    </w:p>
    <w:p w14:paraId="2D33F129" w14:textId="2A385EC0" w:rsidR="00C950D2" w:rsidRDefault="00C950D2" w:rsidP="00C950D2">
      <w:pPr>
        <w:ind w:left="720"/>
      </w:pPr>
      <w:r>
        <w:t xml:space="preserve">Der Domain kategorisiert den Request. Die verwendeten Kategorien sind bspw. Game, </w:t>
      </w:r>
      <w:proofErr w:type="spellStart"/>
      <w:r>
        <w:t>chat</w:t>
      </w:r>
      <w:proofErr w:type="spellEnd"/>
      <w:r>
        <w:t xml:space="preserve"> oder </w:t>
      </w:r>
      <w:proofErr w:type="spellStart"/>
      <w:r>
        <w:t>connection</w:t>
      </w:r>
      <w:proofErr w:type="spellEnd"/>
    </w:p>
    <w:p w14:paraId="1F76C38B" w14:textId="0828B5B6" w:rsidR="00C950D2" w:rsidRPr="00C950D2" w:rsidRDefault="00C950D2" w:rsidP="00C950D2">
      <w:pPr>
        <w:rPr>
          <w:i/>
        </w:rPr>
      </w:pPr>
      <w:r w:rsidRPr="00C950D2">
        <w:rPr>
          <w:i/>
        </w:rPr>
        <w:t>Command</w:t>
      </w:r>
    </w:p>
    <w:p w14:paraId="4F97A884" w14:textId="1D268F06" w:rsidR="00C950D2" w:rsidRDefault="00C950D2" w:rsidP="00C950D2">
      <w:pPr>
        <w:ind w:left="720"/>
      </w:pPr>
      <w:r>
        <w:t xml:space="preserve">Der Command spezifiziert, was der Request genau für eine Aktion innerhalb der Domäne ausführen soll. Verwendete </w:t>
      </w:r>
      <w:proofErr w:type="spellStart"/>
      <w:r>
        <w:t>Commands</w:t>
      </w:r>
      <w:proofErr w:type="spellEnd"/>
      <w:r>
        <w:t xml:space="preserve"> sind bspw. Connect, </w:t>
      </w:r>
      <w:proofErr w:type="spellStart"/>
      <w:r>
        <w:t>setStone</w:t>
      </w:r>
      <w:proofErr w:type="spellEnd"/>
      <w:r>
        <w:t xml:space="preserve"> oder </w:t>
      </w:r>
      <w:proofErr w:type="spellStart"/>
      <w:r>
        <w:t>joinGame</w:t>
      </w:r>
      <w:proofErr w:type="spellEnd"/>
    </w:p>
    <w:p w14:paraId="6B49A441" w14:textId="4968506A" w:rsidR="00C950D2" w:rsidRPr="00C950D2" w:rsidRDefault="00C950D2" w:rsidP="00C950D2">
      <w:pPr>
        <w:rPr>
          <w:i/>
        </w:rPr>
      </w:pPr>
      <w:r w:rsidRPr="00C950D2">
        <w:rPr>
          <w:i/>
        </w:rPr>
        <w:t>Parameter</w:t>
      </w:r>
    </w:p>
    <w:p w14:paraId="032F51F8" w14:textId="6AEA45A9" w:rsidR="00C950D2" w:rsidRDefault="00C950D2" w:rsidP="00C950D2">
      <w:pPr>
        <w:ind w:left="720"/>
      </w:pPr>
      <w:r>
        <w:t>In den Parametern lassen sich zusätzlich beliebig viele Informationen übermitteln, die für das Ausführen des Request notwendig sind. Ein Parameter ist bspw. Der Public-Key des Servers bei dem Verbindungsaufbau oder der Name des Clients beim beitreten eines Spiels</w:t>
      </w:r>
    </w:p>
    <w:p w14:paraId="387F4DE5" w14:textId="77777777" w:rsidR="00C950D2" w:rsidRDefault="00C950D2" w:rsidP="00C950D2"/>
    <w:p w14:paraId="06DC1A72" w14:textId="44EF2922" w:rsidR="00C950D2" w:rsidRDefault="00C950D2" w:rsidP="00C950D2">
      <w:r>
        <w:t xml:space="preserve">Eine typische Antwort des Servers ist gleich aufgebaut wie der Request. Ein Beispiel wäre </w:t>
      </w:r>
      <w:proofErr w:type="spellStart"/>
      <w:proofErr w:type="gramStart"/>
      <w:r w:rsidRPr="00EC0E41">
        <w:rPr>
          <w:i/>
        </w:rPr>
        <w:t>connection:connect</w:t>
      </w:r>
      <w:proofErr w:type="gramEnd"/>
      <w:r w:rsidRPr="00EC0E41">
        <w:rPr>
          <w:i/>
        </w:rPr>
        <w:t>:success</w:t>
      </w:r>
      <w:proofErr w:type="spellEnd"/>
      <w:r>
        <w:t>, was die Nachricht ist, welche der Server verschickt, sobald die Verbindung mit dem Client erfolgreich hergestellt wurde.</w:t>
      </w:r>
    </w:p>
    <w:p w14:paraId="28B22699" w14:textId="77777777" w:rsidR="00930A2E" w:rsidRDefault="00930A2E" w:rsidP="00C950D2"/>
    <w:p w14:paraId="42A64A7C" w14:textId="33F828B9" w:rsidR="00930A2E" w:rsidRDefault="008E2642" w:rsidP="00930A2E">
      <w:pPr>
        <w:pStyle w:val="berschrift2"/>
      </w:pPr>
      <w:bookmarkStart w:id="14" w:name="_Toc481699500"/>
      <w:r>
        <w:lastRenderedPageBreak/>
        <w:t>Graphical User Interface</w:t>
      </w:r>
      <w:bookmarkEnd w:id="14"/>
    </w:p>
    <w:p w14:paraId="49B88ABC" w14:textId="67170AB7" w:rsidR="008E2642" w:rsidRDefault="008E2642" w:rsidP="008E2642">
      <w:r>
        <w:rPr>
          <w:noProof/>
          <w:lang w:val="de-DE" w:eastAsia="de-DE"/>
        </w:rPr>
        <w:drawing>
          <wp:anchor distT="0" distB="0" distL="114300" distR="114300" simplePos="0" relativeHeight="251674624" behindDoc="0" locked="0" layoutInCell="1" allowOverlap="1" wp14:anchorId="5B92792B" wp14:editId="1D2FE9BD">
            <wp:simplePos x="0" y="0"/>
            <wp:positionH relativeFrom="column">
              <wp:posOffset>3594735</wp:posOffset>
            </wp:positionH>
            <wp:positionV relativeFrom="paragraph">
              <wp:posOffset>531495</wp:posOffset>
            </wp:positionV>
            <wp:extent cx="1852930" cy="1932940"/>
            <wp:effectExtent l="0" t="0" r="1270" b="0"/>
            <wp:wrapTight wrapText="bothSides">
              <wp:wrapPolygon edited="0">
                <wp:start x="2369" y="0"/>
                <wp:lineTo x="888" y="1135"/>
                <wp:lineTo x="0" y="3122"/>
                <wp:lineTo x="296" y="19301"/>
                <wp:lineTo x="2369" y="21288"/>
                <wp:lineTo x="18950" y="21288"/>
                <wp:lineTo x="21023" y="19301"/>
                <wp:lineTo x="21319" y="3122"/>
                <wp:lineTo x="20430" y="1135"/>
                <wp:lineTo x="18950" y="0"/>
                <wp:lineTo x="2369" y="0"/>
              </wp:wrapPolygon>
            </wp:wrapTight>
            <wp:docPr id="24" name="Bild 24" descr="../../../../Bildschirmfoto%202017-05-04%20um%2021.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7-05-04%20um%2021.58.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2930" cy="1932940"/>
                    </a:xfrm>
                    <a:prstGeom prst="rect">
                      <a:avLst/>
                    </a:prstGeom>
                    <a:noFill/>
                    <a:ln>
                      <a:noFill/>
                    </a:ln>
                  </pic:spPr>
                </pic:pic>
              </a:graphicData>
            </a:graphic>
            <wp14:sizeRelH relativeFrom="page">
              <wp14:pctWidth>0</wp14:pctWidth>
            </wp14:sizeRelH>
            <wp14:sizeRelV relativeFrom="page">
              <wp14:pctHeight>0</wp14:pctHeight>
            </wp14:sizeRelV>
          </wp:anchor>
        </w:drawing>
      </w:r>
      <w:r>
        <w:t>Der Client besitzt eine GUI, welche mit FXML erstellt wurde. Die UX lässt sich in folgende Hauptteile unterteilen:</w:t>
      </w:r>
    </w:p>
    <w:p w14:paraId="27E27E86" w14:textId="48726199" w:rsidR="008E2642" w:rsidRPr="008E2642" w:rsidRDefault="008E2642" w:rsidP="008E2642">
      <w:pPr>
        <w:rPr>
          <w:b/>
        </w:rPr>
      </w:pPr>
      <w:r w:rsidRPr="008E2642">
        <w:rPr>
          <w:b/>
        </w:rPr>
        <w:t>Das Hauptmenu</w:t>
      </w:r>
    </w:p>
    <w:p w14:paraId="75074BE9" w14:textId="75D62A67" w:rsidR="008E2642" w:rsidRDefault="008E2642" w:rsidP="008E2642">
      <w:r w:rsidRPr="008E2642">
        <w:rPr>
          <w:noProof/>
          <w:lang w:val="de-DE" w:eastAsia="de-DE"/>
        </w:rPr>
        <w:t xml:space="preserve"> </w:t>
      </w:r>
    </w:p>
    <w:p w14:paraId="60E7BCB7" w14:textId="353FA966" w:rsidR="008E2642" w:rsidRDefault="008E2642" w:rsidP="008E2642">
      <w:r>
        <w:t>In dem Hauptmenu werden alle verfügbaren Spiele aufgelistet sowie über eine Toolbar die Funktion zum Verbinden mit dem Server angezeigt.</w:t>
      </w:r>
    </w:p>
    <w:p w14:paraId="375B990D" w14:textId="77777777" w:rsidR="008E2642" w:rsidRDefault="008E2642" w:rsidP="008E2642"/>
    <w:p w14:paraId="500B4889" w14:textId="7E6AEE39" w:rsidR="008E2642" w:rsidRDefault="008E2642" w:rsidP="008E2642">
      <w:r>
        <w:rPr>
          <w:noProof/>
          <w:lang w:val="de-DE" w:eastAsia="de-DE"/>
        </w:rPr>
        <w:drawing>
          <wp:anchor distT="0" distB="0" distL="114300" distR="114300" simplePos="0" relativeHeight="251672576" behindDoc="0" locked="0" layoutInCell="1" allowOverlap="1" wp14:anchorId="74A0C680" wp14:editId="4189BAFE">
            <wp:simplePos x="0" y="0"/>
            <wp:positionH relativeFrom="column">
              <wp:posOffset>51435</wp:posOffset>
            </wp:positionH>
            <wp:positionV relativeFrom="paragraph">
              <wp:posOffset>238760</wp:posOffset>
            </wp:positionV>
            <wp:extent cx="1308735" cy="982980"/>
            <wp:effectExtent l="0" t="0" r="12065" b="7620"/>
            <wp:wrapTight wrapText="bothSides">
              <wp:wrapPolygon edited="0">
                <wp:start x="838" y="558"/>
                <wp:lineTo x="0" y="10047"/>
                <wp:lineTo x="0" y="12837"/>
                <wp:lineTo x="838" y="19535"/>
                <wp:lineTo x="1677" y="21209"/>
                <wp:lineTo x="19703" y="21209"/>
                <wp:lineTo x="20541" y="19535"/>
                <wp:lineTo x="21380" y="12837"/>
                <wp:lineTo x="21380" y="10047"/>
                <wp:lineTo x="20541" y="558"/>
                <wp:lineTo x="838" y="558"/>
              </wp:wrapPolygon>
            </wp:wrapTight>
            <wp:docPr id="25" name="Bild 25" descr="../../../../Bildschirmfoto%202017-05-04%20um%2021.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7-05-04%20um%2021.58.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8735" cy="98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F1D71" w14:textId="5B6CF7CA" w:rsidR="008E2642" w:rsidRDefault="008E2642" w:rsidP="008E2642">
      <w:r>
        <w:t>Das Verbinden wird ebenfalls über ein zusätzliches Fenster gehandhabt. Der Benutzer kann dort alle wichtigen Informationen für den Server angeben sowie einen Benutzernamen wählen</w:t>
      </w:r>
    </w:p>
    <w:p w14:paraId="777F01B2" w14:textId="77777777" w:rsidR="008E2642" w:rsidRDefault="008E2642" w:rsidP="008E2642"/>
    <w:p w14:paraId="1259D548" w14:textId="77777777" w:rsidR="008E2642" w:rsidRDefault="008E2642" w:rsidP="008E2642"/>
    <w:p w14:paraId="606C04D6" w14:textId="621C24EA" w:rsidR="008E2642" w:rsidRPr="008E2642" w:rsidRDefault="008E2642" w:rsidP="008E2642">
      <w:pPr>
        <w:rPr>
          <w:b/>
        </w:rPr>
      </w:pPr>
      <w:r w:rsidRPr="008E2642">
        <w:rPr>
          <w:b/>
        </w:rPr>
        <w:t>Der Chat</w:t>
      </w:r>
    </w:p>
    <w:p w14:paraId="1629F156" w14:textId="498AD54C" w:rsidR="008E2642" w:rsidRDefault="008E2642" w:rsidP="008E2642">
      <w:r>
        <w:rPr>
          <w:noProof/>
          <w:lang w:val="de-DE" w:eastAsia="de-DE"/>
        </w:rPr>
        <w:drawing>
          <wp:anchor distT="0" distB="0" distL="114300" distR="114300" simplePos="0" relativeHeight="251673600" behindDoc="0" locked="0" layoutInCell="1" allowOverlap="1" wp14:anchorId="45301D56" wp14:editId="5BBAF5AC">
            <wp:simplePos x="0" y="0"/>
            <wp:positionH relativeFrom="column">
              <wp:posOffset>0</wp:posOffset>
            </wp:positionH>
            <wp:positionV relativeFrom="paragraph">
              <wp:posOffset>1270</wp:posOffset>
            </wp:positionV>
            <wp:extent cx="1423035" cy="1596174"/>
            <wp:effectExtent l="0" t="0" r="0" b="4445"/>
            <wp:wrapSquare wrapText="bothSides"/>
            <wp:docPr id="26" name="Bild 26" descr="../../../../Bildschirmfoto%202017-05-04%20um%2022.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7-05-04%20um%2022.05.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3035" cy="15961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CD8AF" w14:textId="202284FD" w:rsidR="008E2642" w:rsidRDefault="008E2642" w:rsidP="008E2642">
      <w:r>
        <w:t>Das Programm bietet ebenfalls eine Möglichkeit zur Kommunikation zwischen den einzelnen Spielern in Form</w:t>
      </w:r>
      <w:bookmarkStart w:id="15" w:name="_GoBack"/>
      <w:bookmarkEnd w:id="15"/>
      <w:r>
        <w:t xml:space="preserve"> eines Chats an. Dabei wird die momentane Position des Benutzers im Spiel berücksichtigt: Wenn man sich im Hauptmenu befindet, kann man mit allen verfügbaren Spielern schreiben. In einem Spiel ist die Kommunikation zu dem Gegner limitiert.</w:t>
      </w:r>
    </w:p>
    <w:p w14:paraId="0D8AC7E0" w14:textId="77777777" w:rsidR="008E2642" w:rsidRDefault="008E2642" w:rsidP="008E2642"/>
    <w:p w14:paraId="6754A29E" w14:textId="4148A5D4" w:rsidR="008E2642" w:rsidRPr="008E2642" w:rsidRDefault="00693A93" w:rsidP="008E2642">
      <w:pPr>
        <w:rPr>
          <w:b/>
        </w:rPr>
      </w:pPr>
      <w:r>
        <w:rPr>
          <w:noProof/>
          <w:lang w:val="de-DE" w:eastAsia="de-DE"/>
        </w:rPr>
        <w:drawing>
          <wp:anchor distT="0" distB="0" distL="114300" distR="114300" simplePos="0" relativeHeight="251675648" behindDoc="0" locked="0" layoutInCell="1" allowOverlap="1" wp14:anchorId="7C771C79" wp14:editId="668BFCC2">
            <wp:simplePos x="0" y="0"/>
            <wp:positionH relativeFrom="column">
              <wp:posOffset>3937635</wp:posOffset>
            </wp:positionH>
            <wp:positionV relativeFrom="paragraph">
              <wp:posOffset>67310</wp:posOffset>
            </wp:positionV>
            <wp:extent cx="1308735" cy="1264285"/>
            <wp:effectExtent l="0" t="0" r="12065" b="5715"/>
            <wp:wrapTight wrapText="bothSides">
              <wp:wrapPolygon edited="0">
                <wp:start x="419" y="0"/>
                <wp:lineTo x="0" y="1736"/>
                <wp:lineTo x="0" y="18226"/>
                <wp:lineTo x="419" y="20830"/>
                <wp:lineTo x="838" y="21264"/>
                <wp:lineTo x="20541" y="21264"/>
                <wp:lineTo x="20961" y="20830"/>
                <wp:lineTo x="21380" y="18226"/>
                <wp:lineTo x="21380" y="1736"/>
                <wp:lineTo x="20961" y="0"/>
                <wp:lineTo x="419" y="0"/>
              </wp:wrapPolygon>
            </wp:wrapTight>
            <wp:docPr id="27" name="Bild 27" descr="../../../../Bildschirmfoto%202017-05-04%20um%2022.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schirmfoto%202017-05-04%20um%2022.05.3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8735" cy="1264285"/>
                    </a:xfrm>
                    <a:prstGeom prst="rect">
                      <a:avLst/>
                    </a:prstGeom>
                    <a:noFill/>
                    <a:ln>
                      <a:noFill/>
                    </a:ln>
                  </pic:spPr>
                </pic:pic>
              </a:graphicData>
            </a:graphic>
            <wp14:sizeRelH relativeFrom="page">
              <wp14:pctWidth>0</wp14:pctWidth>
            </wp14:sizeRelH>
            <wp14:sizeRelV relativeFrom="page">
              <wp14:pctHeight>0</wp14:pctHeight>
            </wp14:sizeRelV>
          </wp:anchor>
        </w:drawing>
      </w:r>
      <w:r w:rsidR="008E2642" w:rsidRPr="008E2642">
        <w:rPr>
          <w:b/>
        </w:rPr>
        <w:t>Das Spiel</w:t>
      </w:r>
    </w:p>
    <w:p w14:paraId="34EF76E5" w14:textId="5698DC4F" w:rsidR="008E2642" w:rsidRPr="008E2642" w:rsidRDefault="008E2642" w:rsidP="008E2642">
      <w:r>
        <w:t xml:space="preserve">Das Spiel besteht aus einem grossen Fenster mit dem Spielbrett. Der Benutzer kann auf die jeweilige Spalte klicken, um einen Stein zu spielen. Über die Toolbar kann man weitere Einstellungen vornehmen, wie die Farbe der Steine zu setzen. </w:t>
      </w:r>
    </w:p>
    <w:p w14:paraId="44C23635" w14:textId="77777777" w:rsidR="00824DDC" w:rsidRPr="00124A2A" w:rsidRDefault="00824DDC" w:rsidP="00124A2A"/>
    <w:p w14:paraId="5E91B5F2" w14:textId="49345886" w:rsidR="00436C20" w:rsidRDefault="00436C20" w:rsidP="00124A2A">
      <w:pPr>
        <w:pStyle w:val="berschrift2"/>
      </w:pPr>
      <w:bookmarkStart w:id="16" w:name="_Toc481699501"/>
      <w:r w:rsidRPr="000039F2">
        <w:lastRenderedPageBreak/>
        <w:t>Funktionsweise AES</w:t>
      </w:r>
      <w:bookmarkEnd w:id="16"/>
    </w:p>
    <w:p w14:paraId="17624C87" w14:textId="0864B6DF" w:rsidR="00EC6FAE" w:rsidRDefault="00E6512B" w:rsidP="00413066">
      <w:r>
        <w:t>AES besteht eigentlich nur aus</w:t>
      </w:r>
      <w:r w:rsidR="00741257">
        <w:t xml:space="preserve"> </w:t>
      </w:r>
      <w:r w:rsidR="00EC6FAE">
        <w:t xml:space="preserve">fünf Methoden; </w:t>
      </w:r>
      <w:proofErr w:type="spellStart"/>
      <w:r w:rsidR="00EC6FAE">
        <w:t>KeyExpansion</w:t>
      </w:r>
      <w:proofErr w:type="spellEnd"/>
      <w:r w:rsidR="00EC6FAE">
        <w:t xml:space="preserve">, </w:t>
      </w:r>
      <w:proofErr w:type="spellStart"/>
      <w:r w:rsidR="00EC6FAE">
        <w:t>ByteSubsitution</w:t>
      </w:r>
      <w:proofErr w:type="spellEnd"/>
      <w:r w:rsidR="00EC6FAE">
        <w:t xml:space="preserve">, </w:t>
      </w:r>
      <w:proofErr w:type="spellStart"/>
      <w:r w:rsidR="00EC6FAE">
        <w:t>ShiftRow</w:t>
      </w:r>
      <w:proofErr w:type="spellEnd"/>
      <w:r w:rsidR="00EC6FAE">
        <w:t xml:space="preserve">, </w:t>
      </w:r>
      <w:proofErr w:type="spellStart"/>
      <w:r w:rsidR="00EC6FAE">
        <w:t>MixColumn</w:t>
      </w:r>
      <w:proofErr w:type="spellEnd"/>
      <w:r>
        <w:t xml:space="preserve"> </w:t>
      </w:r>
      <w:r w:rsidR="00300FF6">
        <w:t xml:space="preserve">und </w:t>
      </w:r>
      <w:proofErr w:type="spellStart"/>
      <w:r w:rsidR="00300FF6">
        <w:t>AddRoundKey</w:t>
      </w:r>
      <w:proofErr w:type="spellEnd"/>
      <w:r w:rsidR="00300FF6">
        <w:t>. Diese werden in unserem Fall bis zu 10 Mal auf den zu verschlüsselnden Text ausgeübt.</w:t>
      </w:r>
      <w:r w:rsidR="00903644">
        <w:t xml:space="preserve"> Die </w:t>
      </w:r>
      <w:proofErr w:type="spellStart"/>
      <w:r w:rsidR="00903644">
        <w:t>KeyExpansion</w:t>
      </w:r>
      <w:proofErr w:type="spellEnd"/>
      <w:r w:rsidR="00903644">
        <w:t xml:space="preserve"> ist dafür verantwortlich aus dem Schlüssel sogenannte Rundenschlüssel zu generieren. Diese werden in den 10 Runden die durchlaufen werden verwendet.</w:t>
      </w:r>
      <w:r w:rsidR="00E01F69">
        <w:t xml:space="preserve"> Die </w:t>
      </w:r>
      <w:proofErr w:type="spellStart"/>
      <w:r w:rsidR="00E01F69">
        <w:t>ByteSubsitution</w:t>
      </w:r>
      <w:proofErr w:type="spellEnd"/>
      <w:r w:rsidR="00E01F69">
        <w:t xml:space="preserve"> sorgt dafür, dass sich Bytes verändern und die </w:t>
      </w:r>
      <w:proofErr w:type="spellStart"/>
      <w:r w:rsidR="00E01F69">
        <w:t>ShiftRow</w:t>
      </w:r>
      <w:proofErr w:type="spellEnd"/>
      <w:r w:rsidR="00E01F69">
        <w:t xml:space="preserve"> und </w:t>
      </w:r>
      <w:proofErr w:type="spellStart"/>
      <w:r w:rsidR="00E01F69">
        <w:t>MixColumn</w:t>
      </w:r>
      <w:proofErr w:type="spellEnd"/>
      <w:r w:rsidR="00E01F69">
        <w:t xml:space="preserve"> sorgen dafür, dass sich diese Veränderungen auch über den gesamten Text verteilen und nicht nur an einem Ort sind.</w:t>
      </w:r>
      <w:r w:rsidR="00AA3EC6">
        <w:t xml:space="preserve"> Die </w:t>
      </w:r>
      <w:proofErr w:type="spellStart"/>
      <w:r w:rsidR="00AA3EC6">
        <w:t>AddRoundKey</w:t>
      </w:r>
      <w:proofErr w:type="spellEnd"/>
      <w:r w:rsidR="00AA3EC6">
        <w:t xml:space="preserve"> Methode fügt, wie es der Name schon sagt, den Rundenschlüssel </w:t>
      </w:r>
      <w:proofErr w:type="spellStart"/>
      <w:r w:rsidR="00AA3EC6">
        <w:t>bitweise</w:t>
      </w:r>
      <w:proofErr w:type="spellEnd"/>
      <w:r w:rsidR="00AA3EC6">
        <w:t xml:space="preserve"> zu dem zu verschlüsselnden Text hinzu.</w:t>
      </w:r>
      <w:r w:rsidR="00E66F2F">
        <w:t xml:space="preserve"> Die erste und letzte Runde sind etwas anders als die «mittleren».</w:t>
      </w:r>
      <w:r w:rsidR="00167E3C">
        <w:t xml:space="preserve"> Dies sieht man auch in den folgenden Bildern.</w:t>
      </w:r>
    </w:p>
    <w:p w14:paraId="20BE9B83" w14:textId="77777777" w:rsidR="00C82434" w:rsidRDefault="00C82434" w:rsidP="00413066"/>
    <w:p w14:paraId="4B60C0C3" w14:textId="59CFE051" w:rsidR="00C82434" w:rsidRDefault="00C82434" w:rsidP="00413066">
      <w:pPr>
        <w:rPr>
          <w:noProof/>
          <w:lang w:eastAsia="de-CH"/>
        </w:rPr>
      </w:pPr>
      <w:r>
        <w:t>Anhang: Verwendete Dokumente und Notizen für die Planung</w:t>
      </w:r>
    </w:p>
    <w:p w14:paraId="597597B3" w14:textId="3F656DDA" w:rsidR="00E6512B" w:rsidRDefault="00824DDC" w:rsidP="00413066">
      <w:r>
        <w:rPr>
          <w:noProof/>
          <w:lang w:val="de-DE" w:eastAsia="de-DE"/>
        </w:rPr>
        <w:lastRenderedPageBreak/>
        <mc:AlternateContent>
          <mc:Choice Requires="wps">
            <w:drawing>
              <wp:anchor distT="0" distB="0" distL="114300" distR="114300" simplePos="0" relativeHeight="251671552" behindDoc="0" locked="0" layoutInCell="1" allowOverlap="1" wp14:anchorId="31340D07" wp14:editId="7597E410">
                <wp:simplePos x="0" y="0"/>
                <wp:positionH relativeFrom="column">
                  <wp:posOffset>51435</wp:posOffset>
                </wp:positionH>
                <wp:positionV relativeFrom="paragraph">
                  <wp:posOffset>5191760</wp:posOffset>
                </wp:positionV>
                <wp:extent cx="3540760" cy="914400"/>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54076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68BBBF" w14:textId="48A3B83D" w:rsidR="00824DDC" w:rsidRDefault="00824DDC">
                            <w:proofErr w:type="spellStart"/>
                            <w:r>
                              <w:t>Crypto-Textbook</w:t>
                            </w:r>
                            <w:proofErr w:type="spellEnd"/>
                            <w:r>
                              <w:t xml:space="preserve"> von Christoph Paar, crypto-textbook.com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40D07" id="Textfeld_x0020_23" o:spid="_x0000_s1036" type="#_x0000_t202" style="position:absolute;margin-left:4.05pt;margin-top:408.8pt;width:278.8pt;height:1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" filled="f" stroked="f">
                <v:textbox>
                  <w:txbxContent>
                    <w:p w14:paraId="4468BBBF" w14:textId="48A3B83D" w:rsidR="00824DDC" w:rsidRDefault="00824DDC">
                      <w:proofErr w:type="spellStart"/>
                      <w:r>
                        <w:t>Crypto-Textbook</w:t>
                      </w:r>
                      <w:proofErr w:type="spellEnd"/>
                      <w:r>
                        <w:t xml:space="preserve"> von Christoph Paar, crypto-textbook.com</w:t>
                      </w:r>
                    </w:p>
                  </w:txbxContent>
                </v:textbox>
                <w10:wrap type="square"/>
              </v:shape>
            </w:pict>
          </mc:Fallback>
        </mc:AlternateContent>
      </w:r>
      <w:r w:rsidR="00741257">
        <w:rPr>
          <w:noProof/>
          <w:lang w:val="de-DE" w:eastAsia="de-DE"/>
        </w:rPr>
        <w:drawing>
          <wp:inline distT="0" distB="0" distL="0" distR="0" wp14:anchorId="22041ED0" wp14:editId="5F152119">
            <wp:extent cx="5780598" cy="50831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rotWithShape="1">
                    <a:blip r:embed="rId16">
                      <a:extLst>
                        <a:ext uri="{28A0092B-C50C-407E-A947-70E740481C1C}">
                          <a14:useLocalDpi xmlns:a14="http://schemas.microsoft.com/office/drawing/2010/main" val="0"/>
                        </a:ext>
                      </a:extLst>
                    </a:blip>
                    <a:srcRect t="3866" b="33998"/>
                    <a:stretch/>
                  </pic:blipFill>
                  <pic:spPr bwMode="auto">
                    <a:xfrm>
                      <a:off x="0" y="0"/>
                      <a:ext cx="5800905" cy="5100969"/>
                    </a:xfrm>
                    <a:prstGeom prst="rect">
                      <a:avLst/>
                    </a:prstGeom>
                    <a:ln>
                      <a:noFill/>
                    </a:ln>
                    <a:extLst>
                      <a:ext uri="{53640926-AAD7-44D8-BBD7-CCE9431645EC}">
                        <a14:shadowObscured xmlns:a14="http://schemas.microsoft.com/office/drawing/2010/main"/>
                      </a:ext>
                    </a:extLst>
                  </pic:spPr>
                </pic:pic>
              </a:graphicData>
            </a:graphic>
          </wp:inline>
        </w:drawing>
      </w:r>
    </w:p>
    <w:p w14:paraId="3502C834" w14:textId="6EA5608B" w:rsidR="00413066" w:rsidRDefault="00413066" w:rsidP="00413066">
      <w:r>
        <w:rPr>
          <w:noProof/>
          <w:lang w:val="de-DE" w:eastAsia="de-DE"/>
        </w:rPr>
        <w:lastRenderedPageBreak/>
        <w:drawing>
          <wp:inline distT="0" distB="0" distL="0" distR="0" wp14:anchorId="6810C582" wp14:editId="6675F0C7">
            <wp:extent cx="5478145" cy="7747635"/>
            <wp:effectExtent l="0" t="0" r="8255" b="0"/>
            <wp:docPr id="2" name="Bild 2" descr="../Pictures/A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AES.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145" cy="7747635"/>
                    </a:xfrm>
                    <a:prstGeom prst="rect">
                      <a:avLst/>
                    </a:prstGeom>
                    <a:noFill/>
                    <a:ln>
                      <a:noFill/>
                    </a:ln>
                  </pic:spPr>
                </pic:pic>
              </a:graphicData>
            </a:graphic>
          </wp:inline>
        </w:drawing>
      </w:r>
    </w:p>
    <w:p w14:paraId="46C754E6" w14:textId="77777777" w:rsidR="00413066" w:rsidRDefault="00413066" w:rsidP="00413066">
      <w:r>
        <w:rPr>
          <w:noProof/>
          <w:lang w:val="de-DE" w:eastAsia="de-DE"/>
        </w:rPr>
        <w:lastRenderedPageBreak/>
        <w:drawing>
          <wp:inline distT="0" distB="0" distL="0" distR="0" wp14:anchorId="55A2F95A" wp14:editId="6844E396">
            <wp:extent cx="5478145" cy="7747635"/>
            <wp:effectExtent l="0" t="0" r="8255" b="0"/>
            <wp:docPr id="3" name="Bild 3" descr="../Pictures/A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AES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145" cy="7747635"/>
                    </a:xfrm>
                    <a:prstGeom prst="rect">
                      <a:avLst/>
                    </a:prstGeom>
                    <a:noFill/>
                    <a:ln>
                      <a:noFill/>
                    </a:ln>
                  </pic:spPr>
                </pic:pic>
              </a:graphicData>
            </a:graphic>
          </wp:inline>
        </w:drawing>
      </w:r>
    </w:p>
    <w:p w14:paraId="576EDC46" w14:textId="1ADE8855" w:rsidR="00C07F63" w:rsidRDefault="00C07F63" w:rsidP="00C07F63">
      <w:pPr>
        <w:pStyle w:val="berschrift2"/>
      </w:pPr>
      <w:bookmarkStart w:id="17" w:name="_Toc481699502"/>
      <w:r>
        <w:lastRenderedPageBreak/>
        <w:t>Funktionsweise R</w:t>
      </w:r>
      <w:r w:rsidRPr="000039F2">
        <w:t>S</w:t>
      </w:r>
      <w:r>
        <w:t>A</w:t>
      </w:r>
      <w:bookmarkEnd w:id="17"/>
    </w:p>
    <w:p w14:paraId="6620E52A" w14:textId="26CDB1A4" w:rsidR="00CF1544" w:rsidRPr="00CF1544" w:rsidRDefault="002159A1" w:rsidP="00CF1544">
      <w:r>
        <w:t>RSA funktioniert mit</w:t>
      </w:r>
      <w:r w:rsidR="00CF1544">
        <w:t xml:space="preserve"> Public und Privat Keys. </w:t>
      </w:r>
      <w:r w:rsidR="007A471B">
        <w:t>Der Public Key wird, wie es der Name bereits sagt, der Öffentlichkeit zugänglich gemacht.</w:t>
      </w:r>
      <w:r w:rsidR="00BE415D">
        <w:t xml:space="preserve"> Mit diesem kann der andere Gesprächspartner</w:t>
      </w:r>
      <w:r>
        <w:t>, Bob,</w:t>
      </w:r>
      <w:r w:rsidR="00BE415D">
        <w:t xml:space="preserve"> nun eine Nachricht verschlüsseln und an, in diesem Fall, Alice schicken. Alice kann die Nachricht, dann mit ihrem Private Key entschlüsseln.</w:t>
      </w:r>
    </w:p>
    <w:p w14:paraId="7A526890" w14:textId="300A6C03" w:rsidR="00CF1544" w:rsidRDefault="00CF1544" w:rsidP="00CF1544">
      <w:r>
        <w:rPr>
          <w:noProof/>
          <w:lang w:val="de-DE" w:eastAsia="de-DE"/>
        </w:rPr>
        <w:drawing>
          <wp:inline distT="0" distB="0" distL="0" distR="0" wp14:anchorId="33663E05" wp14:editId="72D9FEA1">
            <wp:extent cx="2859405" cy="2790825"/>
            <wp:effectExtent l="0" t="0" r="0" b="9525"/>
            <wp:docPr id="5" name="Picture 5" descr="This an example of how a public and private 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an example of how a public and private k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9405" cy="2790825"/>
                    </a:xfrm>
                    <a:prstGeom prst="rect">
                      <a:avLst/>
                    </a:prstGeom>
                    <a:noFill/>
                    <a:ln>
                      <a:noFill/>
                    </a:ln>
                  </pic:spPr>
                </pic:pic>
              </a:graphicData>
            </a:graphic>
          </wp:inline>
        </w:drawing>
      </w:r>
    </w:p>
    <w:p w14:paraId="3C24B6D2" w14:textId="77777777" w:rsidR="002159A1" w:rsidRDefault="002159A1" w:rsidP="00CF1544"/>
    <w:p w14:paraId="6FCF9C71" w14:textId="3C47E3DF" w:rsidR="00D63A48" w:rsidRPr="00CF1544" w:rsidRDefault="002159A1" w:rsidP="00CF1544">
      <w:r>
        <w:t>In unserem Projekt generiert der Server einen Public- und einen Private-Key. Den Public-Key schickt er dem Client bei dem Verbindungsaufbau. Der Client generiert dann einen zufälligen AES Schlüssel und schickt diesen dann zum Server zurück, indem er die Nachricht mit dem Public-Key des Servers verschlüsselt. Dieser entschlüsselt die Nachricht dann mit seinem Private-Key und schickt dann eine Erfolgsmeldung</w:t>
      </w:r>
      <w:r w:rsidR="00D63A48">
        <w:t xml:space="preserve"> AES-verschlüsselt mit dem erhaltenen Key zurück. Wenn der Client die Nachricht dann lesen kann, wird die Verbindung erhalten, ansonsten wird sie sofort getrennt.</w:t>
      </w:r>
    </w:p>
    <w:p w14:paraId="4235DB84" w14:textId="774A05EE" w:rsidR="00F43326" w:rsidRPr="00F43326" w:rsidRDefault="00006BF3" w:rsidP="00973C92">
      <w:pPr>
        <w:pStyle w:val="berschrift1"/>
      </w:pPr>
      <w:bookmarkStart w:id="18" w:name="_Toc481699503"/>
      <w:r w:rsidRPr="000039F2">
        <w:t>Reflexion</w:t>
      </w:r>
      <w:bookmarkEnd w:id="18"/>
    </w:p>
    <w:p w14:paraId="72D97EF8" w14:textId="5A9F8236" w:rsidR="009A1032" w:rsidRDefault="009A1032" w:rsidP="00124A2A">
      <w:pPr>
        <w:pStyle w:val="Untertitel"/>
      </w:pPr>
      <w:r>
        <w:t>Nachwort Philipp</w:t>
      </w:r>
    </w:p>
    <w:p w14:paraId="34533280" w14:textId="1595FC53" w:rsidR="00124A2A" w:rsidRDefault="00DF2C41" w:rsidP="00124A2A">
      <w:r>
        <w:t>Die Teamarbeit hat sehr gut funktioniert und wir haben uns die Arbeit sinnvoll und fair aufgeteilt. Leider haben sich ein paar unnöti</w:t>
      </w:r>
      <w:r w:rsidR="00566AA4">
        <w:t>g dumme Fehler eingeschlichen, d</w:t>
      </w:r>
      <w:r>
        <w:t>och konnten wir diese, auch wenn mit erheblichem Zeitverlust</w:t>
      </w:r>
      <w:r w:rsidR="00566AA4">
        <w:t>,</w:t>
      </w:r>
      <w:r>
        <w:t xml:space="preserve"> beheben.</w:t>
      </w:r>
    </w:p>
    <w:p w14:paraId="442C1DB6" w14:textId="4A332335" w:rsidR="003F2E46" w:rsidRDefault="00DF2C41" w:rsidP="00124A2A">
      <w:r>
        <w:t>Ich finde, dass es ein erfolgreiches Projekt ist, welches so funktioniert, wie wir uns das gewünscht haben</w:t>
      </w:r>
      <w:r w:rsidR="006B54D9">
        <w:t>.</w:t>
      </w:r>
    </w:p>
    <w:p w14:paraId="6B7C9A91" w14:textId="18548933" w:rsidR="003F2E46" w:rsidRDefault="003F2E46" w:rsidP="003F2E46">
      <w:pPr>
        <w:pStyle w:val="Untertitel"/>
      </w:pPr>
      <w:r>
        <w:lastRenderedPageBreak/>
        <w:t>Nachwort Lukas</w:t>
      </w:r>
    </w:p>
    <w:p w14:paraId="666DAB61" w14:textId="385EB9CC" w:rsidR="003F2E46" w:rsidRDefault="003F2E46" w:rsidP="003F2E46">
      <w:r>
        <w:t xml:space="preserve">In dem Projekt haben wir den Algorithmus sehr gut und koordiniert umgesetzt. Jedoch schlichen sich manchmal dumme Fehler ein, welche wir teilweise über eine Woche lang suchten und uns nach dem Finden dann dementsprechend über die Banalität aufregten. </w:t>
      </w:r>
    </w:p>
    <w:p w14:paraId="250A999B" w14:textId="2632847A" w:rsidR="003F2E46" w:rsidRPr="000039F2" w:rsidRDefault="003F2E46" w:rsidP="003F2E46">
      <w:r>
        <w:t>Ich finde trotzdem, dass dies ein gelungenes Projekt ist, welches restlos nach unseren Wünschen funktioniert.</w:t>
      </w:r>
    </w:p>
    <w:sectPr w:rsidR="003F2E46" w:rsidRPr="000039F2">
      <w:headerReference w:type="default" r:id="rId20"/>
      <w:footerReference w:type="even" r:id="rId21"/>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7779B" w14:textId="77777777" w:rsidR="00073E90" w:rsidRDefault="00073E90" w:rsidP="00124A2A">
      <w:r>
        <w:separator/>
      </w:r>
    </w:p>
  </w:endnote>
  <w:endnote w:type="continuationSeparator" w:id="0">
    <w:p w14:paraId="6C72142A" w14:textId="77777777" w:rsidR="00073E90" w:rsidRDefault="00073E90" w:rsidP="0012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Baskerville">
    <w:panose1 w:val="02020502070401020303"/>
    <w:charset w:val="00"/>
    <w:family w:val="auto"/>
    <w:pitch w:val="variable"/>
    <w:sig w:usb0="80000067" w:usb1="00000000"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43A72" w14:textId="77777777" w:rsidR="00D159A7" w:rsidRDefault="00D159A7" w:rsidP="0090297D">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577018" w14:textId="77777777" w:rsidR="00D159A7" w:rsidRDefault="00D159A7" w:rsidP="00D159A7">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30406" w14:textId="77777777" w:rsidR="00D159A7" w:rsidRDefault="00D159A7" w:rsidP="0090297D">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93A93">
      <w:rPr>
        <w:rStyle w:val="Seitenzahl"/>
        <w:noProof/>
      </w:rPr>
      <w:t>5</w:t>
    </w:r>
    <w:r>
      <w:rPr>
        <w:rStyle w:val="Seitenzahl"/>
      </w:rPr>
      <w:fldChar w:fldCharType="end"/>
    </w:r>
  </w:p>
  <w:p w14:paraId="544B8698" w14:textId="14F80122" w:rsidR="002163EE" w:rsidRDefault="00073E90" w:rsidP="00D159A7">
    <w:pPr>
      <w:pStyle w:val="Fuzeile"/>
      <w:tabs>
        <w:tab w:val="left" w:pos="720"/>
        <w:tab w:val="left" w:pos="1440"/>
        <w:tab w:val="left" w:pos="2160"/>
        <w:tab w:val="left" w:pos="2880"/>
        <w:tab w:val="left" w:pos="3600"/>
        <w:tab w:val="left" w:pos="4320"/>
        <w:tab w:val="left" w:pos="5040"/>
        <w:tab w:val="left" w:pos="5760"/>
        <w:tab w:val="right" w:pos="8640"/>
      </w:tabs>
      <w:ind w:right="360"/>
      <w:jc w:val="left"/>
    </w:pPr>
    <w:sdt>
      <w:sdtPr>
        <w:alias w:val="Title"/>
        <w:tag w:val=""/>
        <w:id w:val="-271937830"/>
        <w:dataBinding w:prefixMappings="xmlns:ns0='http://purl.org/dc/elements/1.1/' xmlns:ns1='http://schemas.openxmlformats.org/package/2006/metadata/core-properties' " w:xpath="/ns1:coreProperties[1]/ns0:title[1]" w:storeItemID="{6C3C8BC8-F283-45AE-878A-BAB7291924A1}"/>
        <w:text/>
      </w:sdtPr>
      <w:sdtEndPr/>
      <w:sdtContent>
        <w:r w:rsidR="00F55484">
          <w:t>Orsum Occulendi</w:t>
        </w:r>
      </w:sdtContent>
    </w:sdt>
    <w:r w:rsidR="004F024D">
      <w:tab/>
      <w:t>PrOjektdokumentation</w:t>
    </w:r>
    <w:r w:rsidR="00D159A7">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D05819" w14:textId="77777777" w:rsidR="00073E90" w:rsidRDefault="00073E90" w:rsidP="00124A2A">
      <w:r>
        <w:separator/>
      </w:r>
    </w:p>
  </w:footnote>
  <w:footnote w:type="continuationSeparator" w:id="0">
    <w:p w14:paraId="442B67AB" w14:textId="77777777" w:rsidR="00073E90" w:rsidRDefault="00073E90" w:rsidP="00124A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1703" w14:textId="326A3428" w:rsidR="00120216" w:rsidRPr="002D4201" w:rsidRDefault="00120216" w:rsidP="00882565">
    <w:pPr>
      <w:pStyle w:val="Kopfzeile"/>
      <w:tabs>
        <w:tab w:val="left" w:pos="6096"/>
      </w:tabs>
    </w:pPr>
    <w:r w:rsidRPr="002D4201">
      <w:t>KBW</w:t>
    </w:r>
    <w:r w:rsidR="001358DC">
      <w:tab/>
    </w:r>
    <w:r w:rsidR="001358DC" w:rsidRPr="002D4201">
      <w:t>Lukas Bischof, Philipp Fehr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D20"/>
    <w:rsid w:val="000039F2"/>
    <w:rsid w:val="00006BF3"/>
    <w:rsid w:val="00073E90"/>
    <w:rsid w:val="000A6C31"/>
    <w:rsid w:val="000E2DEA"/>
    <w:rsid w:val="00120216"/>
    <w:rsid w:val="001220B3"/>
    <w:rsid w:val="00124A2A"/>
    <w:rsid w:val="001358DC"/>
    <w:rsid w:val="00167E3C"/>
    <w:rsid w:val="00181D20"/>
    <w:rsid w:val="001A2CF9"/>
    <w:rsid w:val="001C1547"/>
    <w:rsid w:val="001C4787"/>
    <w:rsid w:val="001E1941"/>
    <w:rsid w:val="0020057A"/>
    <w:rsid w:val="002159A1"/>
    <w:rsid w:val="002554CD"/>
    <w:rsid w:val="00293B83"/>
    <w:rsid w:val="002B4294"/>
    <w:rsid w:val="002D4201"/>
    <w:rsid w:val="00300FF6"/>
    <w:rsid w:val="00322F5E"/>
    <w:rsid w:val="00333D0D"/>
    <w:rsid w:val="00333E40"/>
    <w:rsid w:val="003667C1"/>
    <w:rsid w:val="00381F2D"/>
    <w:rsid w:val="003D0235"/>
    <w:rsid w:val="003F2E46"/>
    <w:rsid w:val="00413066"/>
    <w:rsid w:val="00421AFF"/>
    <w:rsid w:val="00436C20"/>
    <w:rsid w:val="0046420E"/>
    <w:rsid w:val="00467826"/>
    <w:rsid w:val="00497E5F"/>
    <w:rsid w:val="004A0274"/>
    <w:rsid w:val="004A2CEA"/>
    <w:rsid w:val="004C049F"/>
    <w:rsid w:val="004C63CD"/>
    <w:rsid w:val="004F024D"/>
    <w:rsid w:val="005000E2"/>
    <w:rsid w:val="005375C2"/>
    <w:rsid w:val="00566AA4"/>
    <w:rsid w:val="00596CB5"/>
    <w:rsid w:val="005E3128"/>
    <w:rsid w:val="005E67A9"/>
    <w:rsid w:val="00636160"/>
    <w:rsid w:val="00693A93"/>
    <w:rsid w:val="006A3CE7"/>
    <w:rsid w:val="006B54D9"/>
    <w:rsid w:val="00741257"/>
    <w:rsid w:val="00741CB4"/>
    <w:rsid w:val="007601C8"/>
    <w:rsid w:val="00760B16"/>
    <w:rsid w:val="007A471B"/>
    <w:rsid w:val="007E101C"/>
    <w:rsid w:val="007E53C7"/>
    <w:rsid w:val="0080054B"/>
    <w:rsid w:val="00824DDC"/>
    <w:rsid w:val="0085041D"/>
    <w:rsid w:val="00882565"/>
    <w:rsid w:val="00892F95"/>
    <w:rsid w:val="008E2642"/>
    <w:rsid w:val="008E45E7"/>
    <w:rsid w:val="00903644"/>
    <w:rsid w:val="00930A2E"/>
    <w:rsid w:val="00940E6A"/>
    <w:rsid w:val="00972AF5"/>
    <w:rsid w:val="00973C92"/>
    <w:rsid w:val="0098504D"/>
    <w:rsid w:val="009A1032"/>
    <w:rsid w:val="00A26DC0"/>
    <w:rsid w:val="00A85BA1"/>
    <w:rsid w:val="00A94C02"/>
    <w:rsid w:val="00AA3EC6"/>
    <w:rsid w:val="00AD7058"/>
    <w:rsid w:val="00AF026A"/>
    <w:rsid w:val="00AF472B"/>
    <w:rsid w:val="00B757BD"/>
    <w:rsid w:val="00BE415D"/>
    <w:rsid w:val="00C07F63"/>
    <w:rsid w:val="00C6554A"/>
    <w:rsid w:val="00C82434"/>
    <w:rsid w:val="00C950D2"/>
    <w:rsid w:val="00CA6CBD"/>
    <w:rsid w:val="00CB0AD2"/>
    <w:rsid w:val="00CD2205"/>
    <w:rsid w:val="00CF1544"/>
    <w:rsid w:val="00D159A7"/>
    <w:rsid w:val="00D1700C"/>
    <w:rsid w:val="00D63A48"/>
    <w:rsid w:val="00DC74D8"/>
    <w:rsid w:val="00DE5650"/>
    <w:rsid w:val="00DF2C41"/>
    <w:rsid w:val="00E01F69"/>
    <w:rsid w:val="00E6512B"/>
    <w:rsid w:val="00E66F2F"/>
    <w:rsid w:val="00EC0E41"/>
    <w:rsid w:val="00EC5B4D"/>
    <w:rsid w:val="00EC6FAE"/>
    <w:rsid w:val="00ED7C44"/>
    <w:rsid w:val="00EE44D0"/>
    <w:rsid w:val="00F43326"/>
    <w:rsid w:val="00F55484"/>
    <w:rsid w:val="00F61703"/>
    <w:rsid w:val="00F71C50"/>
    <w:rsid w:val="00FA7E64"/>
    <w:rsid w:val="00FB1B7C"/>
    <w:rsid w:val="00FC1F7D"/>
    <w:rsid w:val="00FF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FC15D"/>
  <w15:chartTrackingRefBased/>
  <w15:docId w15:val="{0BC48FB0-CFC2-417A-B662-E3DCB4A5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24A2A"/>
    <w:rPr>
      <w:rFonts w:ascii="Baskerville" w:hAnsi="Baskerville"/>
      <w:color w:val="444444"/>
      <w:lang w:val="de-CH"/>
    </w:rPr>
  </w:style>
  <w:style w:type="paragraph" w:styleId="berschrift1">
    <w:name w:val="heading 1"/>
    <w:basedOn w:val="Standard"/>
    <w:next w:val="Standard"/>
    <w:link w:val="berschrift1Zchn"/>
    <w:uiPriority w:val="9"/>
    <w:qFormat/>
    <w:rsid w:val="00381F2D"/>
    <w:pPr>
      <w:keepNext/>
      <w:keepLines/>
      <w:spacing w:before="600" w:after="60"/>
      <w:contextualSpacing/>
      <w:jc w:val="center"/>
      <w:outlineLvl w:val="0"/>
    </w:pPr>
    <w:rPr>
      <w:rFonts w:asciiTheme="majorHAnsi" w:eastAsiaTheme="majorEastAsia" w:hAnsiTheme="majorHAnsi" w:cstheme="majorBidi"/>
      <w:color w:val="007789" w:themeColor="accent1" w:themeShade="BF"/>
      <w:sz w:val="48"/>
    </w:rPr>
  </w:style>
  <w:style w:type="paragraph" w:styleId="berschrift2">
    <w:name w:val="heading 2"/>
    <w:basedOn w:val="Standard"/>
    <w:next w:val="Standard"/>
    <w:link w:val="berschrift2Zchn"/>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6">
    <w:name w:val="heading 6"/>
    <w:basedOn w:val="Standard"/>
    <w:next w:val="Standard"/>
    <w:link w:val="berschrift6Zchn"/>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81F2D"/>
    <w:rPr>
      <w:rFonts w:asciiTheme="majorHAnsi" w:eastAsiaTheme="majorEastAsia" w:hAnsiTheme="majorHAnsi" w:cstheme="majorBidi"/>
      <w:color w:val="007789" w:themeColor="accent1" w:themeShade="BF"/>
      <w:sz w:val="48"/>
      <w:lang w:val="de-CH"/>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124A2A"/>
    <w:pPr>
      <w:numPr>
        <w:ilvl w:val="1"/>
      </w:numPr>
      <w:spacing w:before="0" w:after="0"/>
      <w:contextualSpacing/>
    </w:pPr>
    <w:rPr>
      <w:rFonts w:asciiTheme="majorHAnsi" w:eastAsiaTheme="majorEastAsia" w:hAnsiTheme="majorHAnsi" w:cstheme="majorBidi"/>
      <w:sz w:val="26"/>
    </w:rPr>
  </w:style>
  <w:style w:type="character" w:customStyle="1" w:styleId="UntertitelZchn">
    <w:name w:val="Untertitel Zchn"/>
    <w:basedOn w:val="Absatz-Standardschriftart"/>
    <w:link w:val="Untertitel"/>
    <w:uiPriority w:val="3"/>
    <w:rsid w:val="00124A2A"/>
    <w:rPr>
      <w:rFonts w:asciiTheme="majorHAnsi" w:eastAsiaTheme="majorEastAsia" w:hAnsiTheme="majorHAnsi" w:cstheme="majorBidi"/>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Photo">
    <w:name w:val="Ph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hervorheb">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semiHidden/>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Inhaltsverzeichnisberschrift">
    <w:name w:val="TOC Heading"/>
    <w:basedOn w:val="berschrift1"/>
    <w:next w:val="Standard"/>
    <w:uiPriority w:val="39"/>
    <w:unhideWhenUsed/>
    <w:qFormat/>
    <w:rsid w:val="005E3128"/>
    <w:pPr>
      <w:spacing w:before="240" w:after="0" w:line="259" w:lineRule="auto"/>
      <w:contextualSpacing w:val="0"/>
      <w:outlineLvl w:val="9"/>
    </w:pPr>
    <w:rPr>
      <w:szCs w:val="32"/>
    </w:rPr>
  </w:style>
  <w:style w:type="paragraph" w:styleId="Verzeichnis1">
    <w:name w:val="toc 1"/>
    <w:basedOn w:val="Standard"/>
    <w:next w:val="Standard"/>
    <w:autoRedefine/>
    <w:uiPriority w:val="39"/>
    <w:unhideWhenUsed/>
    <w:rsid w:val="005E3128"/>
    <w:pPr>
      <w:spacing w:after="100"/>
    </w:pPr>
  </w:style>
  <w:style w:type="paragraph" w:styleId="Verzeichnis2">
    <w:name w:val="toc 2"/>
    <w:basedOn w:val="Standard"/>
    <w:next w:val="Standard"/>
    <w:autoRedefine/>
    <w:uiPriority w:val="39"/>
    <w:unhideWhenUsed/>
    <w:rsid w:val="005E3128"/>
    <w:pPr>
      <w:spacing w:after="100"/>
      <w:ind w:left="220"/>
    </w:pPr>
  </w:style>
  <w:style w:type="paragraph" w:styleId="Verzeichnis3">
    <w:name w:val="toc 3"/>
    <w:basedOn w:val="Standard"/>
    <w:next w:val="Standard"/>
    <w:autoRedefine/>
    <w:uiPriority w:val="39"/>
    <w:unhideWhenUsed/>
    <w:rsid w:val="00322F5E"/>
    <w:pPr>
      <w:spacing w:after="100"/>
      <w:ind w:left="440"/>
    </w:pPr>
  </w:style>
  <w:style w:type="character" w:styleId="Seitenzahl">
    <w:name w:val="page number"/>
    <w:basedOn w:val="Absatz-Standardschriftart"/>
    <w:uiPriority w:val="99"/>
    <w:semiHidden/>
    <w:unhideWhenUsed/>
    <w:rsid w:val="00D15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gif"/><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DE698-AB96-824F-94BA-0E5188A4F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C:\Users\Philipp\AppData\Roaming\Microsoft\Templates\Student report with cover photo.dotx</Template>
  <TotalTime>0</TotalTime>
  <Pages>12</Pages>
  <Words>1136</Words>
  <Characters>7161</Characters>
  <Application>Microsoft Macintosh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Orsum Occulendi</vt:lpstr>
    </vt:vector>
  </TitlesOfParts>
  <Company/>
  <LinksUpToDate>false</LinksUpToDate>
  <CharactersWithSpaces>8281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Orsum Occulendi</dc:title>
  <dc:subject/>
  <dc:creator>Philipp</dc:creator>
  <cp:keywords/>
  <dc:description/>
  <cp:lastModifiedBy>Lukas Bischof</cp:lastModifiedBy>
  <cp:revision>80</cp:revision>
  <dcterms:created xsi:type="dcterms:W3CDTF">2017-05-03T16:40:00Z</dcterms:created>
  <dcterms:modified xsi:type="dcterms:W3CDTF">2017-05-04T20:17:00Z</dcterms:modified>
</cp:coreProperties>
</file>